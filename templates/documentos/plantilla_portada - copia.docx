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9" w:type="dxa"/>
        <w:jc w:val="center"/>
        <w:tblBorders>
          <w:top w:val="single" w:sz="4" w:space="0" w:color="5B5C5E"/>
          <w:left w:val="single" w:sz="4" w:space="0" w:color="5B5C5E"/>
          <w:bottom w:val="single" w:sz="4" w:space="0" w:color="5B5C5E"/>
          <w:right w:val="single" w:sz="4" w:space="0" w:color="5B5C5E"/>
          <w:insideH w:val="single" w:sz="4" w:space="0" w:color="5B5C5E"/>
          <w:insideV w:val="single" w:sz="4" w:space="0" w:color="5B5C5E"/>
        </w:tblBorders>
        <w:tblLayout w:type="fixed"/>
        <w:tblLook w:val="00A0" w:firstRow="1" w:lastRow="0" w:firstColumn="1" w:lastColumn="0" w:noHBand="0" w:noVBand="0"/>
      </w:tblPr>
      <w:tblGrid>
        <w:gridCol w:w="9299"/>
      </w:tblGrid>
      <w:tr w:rsidR="008A3730" w:rsidRPr="00E3265C" w14:paraId="48BE6E19" w14:textId="77777777" w:rsidTr="00C11899">
        <w:trPr>
          <w:cantSplit/>
          <w:trHeight w:hRule="exact" w:val="6709"/>
          <w:jc w:val="center"/>
        </w:trPr>
        <w:tc>
          <w:tcPr>
            <w:tcW w:w="9299" w:type="dxa"/>
            <w:tcBorders>
              <w:bottom w:val="single" w:sz="4" w:space="0" w:color="auto"/>
            </w:tcBorders>
          </w:tcPr>
          <w:p w14:paraId="0D62940E" w14:textId="77777777" w:rsidR="00C84341" w:rsidRPr="00FA5AB5" w:rsidRDefault="00C84341" w:rsidP="00FA5AB5"/>
          <w:p w14:paraId="19D69702" w14:textId="5A2D1245" w:rsidR="00007C63" w:rsidRPr="00185624" w:rsidRDefault="006452A5" w:rsidP="00FA5AB5">
            <w:pPr>
              <w:rPr>
                <w:rFonts w:ascii="Segoe UI Semibold" w:hAnsi="Segoe UI Semibold" w:cs="Segoe UI Semibold"/>
                <w:sz w:val="28"/>
                <w:szCs w:val="28"/>
              </w:rPr>
            </w:pPr>
            <w:r>
              <w:t xml:space="preserve"> </w:t>
            </w:r>
            <w:sdt>
              <w:sdtPr>
                <w:rPr>
                  <w:rFonts w:ascii="Segoe UI Semibold" w:hAnsi="Segoe UI Semibold" w:cs="Segoe UI Semibold"/>
                  <w:sz w:val="28"/>
                  <w:szCs w:val="28"/>
                </w:rPr>
                <w:alias w:val="tipo_documento"/>
                <w:tag w:val="tipo_documento"/>
                <w:id w:val="-1244795879"/>
                <w:placeholder>
                  <w:docPart w:val="DefaultPlaceholder_-1854013440"/>
                </w:placeholder>
              </w:sdtPr>
              <w:sdtContent>
                <w:proofErr w:type="spellStart"/>
                <w:r w:rsidRPr="00185624">
                  <w:rPr>
                    <w:rFonts w:ascii="Segoe UI Semibold" w:hAnsi="Segoe UI Semibold" w:cs="Segoe UI Semibold"/>
                    <w:sz w:val="28"/>
                    <w:szCs w:val="28"/>
                  </w:rPr>
                  <w:t>tipo_documento</w:t>
                </w:r>
                <w:proofErr w:type="spellEnd"/>
              </w:sdtContent>
            </w:sdt>
            <w:r w:rsidR="00D3574B" w:rsidRPr="00185624">
              <w:rPr>
                <w:rFonts w:ascii="Segoe UI Semibold" w:hAnsi="Segoe UI Semibold" w:cs="Segoe UI Semibold"/>
                <w:sz w:val="28"/>
                <w:szCs w:val="28"/>
              </w:rPr>
              <w:t xml:space="preserve"> </w:t>
            </w:r>
            <w:r w:rsidRPr="00185624">
              <w:rPr>
                <w:rFonts w:ascii="Segoe UI Semibold" w:hAnsi="Segoe UI Semibold" w:cs="Segoe UI Semibold"/>
                <w:sz w:val="28"/>
                <w:szCs w:val="28"/>
              </w:rPr>
              <w:t>-</w:t>
            </w:r>
            <w:r w:rsidR="00D3574B" w:rsidRPr="00185624">
              <w:rPr>
                <w:rFonts w:ascii="Segoe UI Semibold" w:hAnsi="Segoe UI Semibold" w:cs="Segoe UI Semibold"/>
                <w:sz w:val="28"/>
                <w:szCs w:val="28"/>
              </w:rPr>
              <w:t xml:space="preserve"> </w:t>
            </w:r>
            <w:sdt>
              <w:sdtPr>
                <w:rPr>
                  <w:rFonts w:ascii="Segoe UI Semibold" w:hAnsi="Segoe UI Semibold" w:cs="Segoe UI Semibold"/>
                  <w:sz w:val="28"/>
                  <w:szCs w:val="28"/>
                </w:rPr>
                <w:alias w:val="codigo_documento"/>
                <w:tag w:val="codigo_documento"/>
                <w:id w:val="474338046"/>
                <w:placeholder>
                  <w:docPart w:val="DefaultPlaceholder_-1854013440"/>
                </w:placeholder>
              </w:sdtPr>
              <w:sdtContent>
                <w:proofErr w:type="spellStart"/>
                <w:r w:rsidRPr="00185624">
                  <w:rPr>
                    <w:rFonts w:ascii="Segoe UI Semibold" w:hAnsi="Segoe UI Semibold" w:cs="Segoe UI Semibold"/>
                    <w:sz w:val="28"/>
                    <w:szCs w:val="28"/>
                  </w:rPr>
                  <w:t>codigo_documento</w:t>
                </w:r>
                <w:proofErr w:type="spellEnd"/>
              </w:sdtContent>
            </w:sdt>
            <w:r w:rsidRPr="00185624">
              <w:rPr>
                <w:rFonts w:ascii="Segoe UI Semibold" w:hAnsi="Segoe UI Semibold" w:cs="Segoe UI Semibold"/>
                <w:sz w:val="28"/>
                <w:szCs w:val="28"/>
              </w:rPr>
              <w:t xml:space="preserve"> </w:t>
            </w:r>
          </w:p>
          <w:p w14:paraId="586BEADC" w14:textId="77777777" w:rsidR="00E45417" w:rsidRPr="00FA5AB5" w:rsidRDefault="00E45417" w:rsidP="00FA5AB5"/>
          <w:p w14:paraId="3F1DF089" w14:textId="77777777" w:rsidR="00C30924" w:rsidRPr="00FA5AB5" w:rsidRDefault="00C30924" w:rsidP="00D3574B">
            <w:pPr>
              <w:ind w:left="567" w:hanging="567"/>
            </w:pPr>
          </w:p>
          <w:p w14:paraId="7AA17FD9" w14:textId="77777777" w:rsidR="00C30924" w:rsidRDefault="00C30924" w:rsidP="00FA5AB5"/>
          <w:p w14:paraId="7E10E785" w14:textId="77777777" w:rsidR="00913CD3" w:rsidRDefault="00913CD3" w:rsidP="00FA5AB5"/>
          <w:p w14:paraId="276C9E60" w14:textId="77777777" w:rsidR="00913CD3" w:rsidRPr="00FA5AB5" w:rsidRDefault="00913CD3" w:rsidP="00FA5AB5"/>
          <w:p w14:paraId="20B29DFF" w14:textId="77777777" w:rsidR="00C30924" w:rsidRPr="00FA5AB5" w:rsidRDefault="00C30924" w:rsidP="00FA5AB5"/>
          <w:p w14:paraId="7F640458" w14:textId="4423DCA8" w:rsidR="00C30924" w:rsidRPr="00185624" w:rsidRDefault="006452A5" w:rsidP="00FA5AB5">
            <w:pPr>
              <w:rPr>
                <w:rFonts w:ascii="Segoe UI" w:hAnsi="Segoe UI" w:cs="Segoe UI"/>
                <w:sz w:val="36"/>
                <w:szCs w:val="36"/>
              </w:rPr>
            </w:pPr>
            <w:r w:rsidRPr="00185624">
              <w:rPr>
                <w:rFonts w:ascii="Segoe UI" w:hAnsi="Segoe UI" w:cs="Segoe UI"/>
                <w:sz w:val="36"/>
                <w:szCs w:val="36"/>
              </w:rPr>
              <w:t>“</w:t>
            </w:r>
            <w:proofErr w:type="spellStart"/>
            <w:sdt>
              <w:sdtPr>
                <w:rPr>
                  <w:rFonts w:ascii="Segoe UI" w:hAnsi="Segoe UI" w:cs="Segoe UI"/>
                  <w:sz w:val="36"/>
                  <w:szCs w:val="36"/>
                </w:rPr>
                <w:alias w:val="nombre_proyecto"/>
                <w:tag w:val="nombre_proyecto"/>
                <w:id w:val="1571387305"/>
                <w:placeholder>
                  <w:docPart w:val="DefaultPlaceholder_-1854013440"/>
                </w:placeholder>
              </w:sdtPr>
              <w:sdtContent>
                <w:r w:rsidRPr="00185624">
                  <w:rPr>
                    <w:rFonts w:ascii="Segoe UI" w:hAnsi="Segoe UI" w:cs="Segoe UI"/>
                    <w:sz w:val="36"/>
                    <w:szCs w:val="36"/>
                  </w:rPr>
                  <w:t>nombre_proyecto</w:t>
                </w:r>
                <w:proofErr w:type="spellEnd"/>
              </w:sdtContent>
            </w:sdt>
            <w:r w:rsidRPr="00185624">
              <w:rPr>
                <w:rFonts w:ascii="Segoe UI" w:hAnsi="Segoe UI" w:cs="Segoe UI"/>
                <w:sz w:val="36"/>
                <w:szCs w:val="36"/>
              </w:rPr>
              <w:t xml:space="preserve">”  </w:t>
            </w:r>
          </w:p>
          <w:p w14:paraId="3B079376" w14:textId="7EC00E26" w:rsidR="00C30924" w:rsidRPr="00185624" w:rsidRDefault="006452A5" w:rsidP="00FA5AB5">
            <w:pPr>
              <w:rPr>
                <w:rFonts w:ascii="Segoe UI Light" w:hAnsi="Segoe UI Light" w:cs="Segoe UI Light"/>
                <w:sz w:val="32"/>
                <w:szCs w:val="32"/>
              </w:rPr>
            </w:pPr>
            <w:r w:rsidRPr="00185624">
              <w:rPr>
                <w:rFonts w:ascii="Segoe UI" w:hAnsi="Segoe UI" w:cs="Segoe UI"/>
                <w:sz w:val="32"/>
                <w:szCs w:val="32"/>
              </w:rPr>
              <w:t xml:space="preserve"> </w:t>
            </w:r>
            <w:sdt>
              <w:sdtPr>
                <w:rPr>
                  <w:rFonts w:ascii="Segoe UI Light" w:hAnsi="Segoe UI Light" w:cs="Segoe UI Light"/>
                  <w:sz w:val="32"/>
                  <w:szCs w:val="32"/>
                </w:rPr>
                <w:alias w:val="nombre_cliente"/>
                <w:tag w:val="nombre_cliente"/>
                <w:id w:val="1373106123"/>
                <w:placeholder>
                  <w:docPart w:val="DefaultPlaceholder_-1854013440"/>
                </w:placeholder>
              </w:sdtPr>
              <w:sdtContent>
                <w:proofErr w:type="spellStart"/>
                <w:r w:rsidRPr="00185624">
                  <w:rPr>
                    <w:rFonts w:ascii="Segoe UI Light" w:hAnsi="Segoe UI Light" w:cs="Segoe UI Light"/>
                    <w:sz w:val="32"/>
                    <w:szCs w:val="32"/>
                  </w:rPr>
                  <w:t>nombre_cliente</w:t>
                </w:r>
                <w:proofErr w:type="spellEnd"/>
              </w:sdtContent>
            </w:sdt>
            <w:r w:rsidRPr="00185624">
              <w:rPr>
                <w:rFonts w:ascii="Segoe UI Light" w:hAnsi="Segoe UI Light" w:cs="Segoe UI Light"/>
                <w:sz w:val="32"/>
                <w:szCs w:val="32"/>
              </w:rPr>
              <w:t>.</w:t>
            </w:r>
          </w:p>
          <w:p w14:paraId="2CB0FA7F" w14:textId="08113E6D" w:rsidR="00FE6722" w:rsidRPr="00185624" w:rsidRDefault="006452A5" w:rsidP="00FA5AB5">
            <w:pPr>
              <w:rPr>
                <w:rFonts w:ascii="Segoe UI Light" w:hAnsi="Segoe UI Light" w:cs="Segoe UI Light"/>
                <w:sz w:val="28"/>
                <w:szCs w:val="28"/>
              </w:rPr>
            </w:pPr>
            <w:r w:rsidRPr="00185624">
              <w:rPr>
                <w:rFonts w:ascii="Segoe UI Light" w:hAnsi="Segoe UI Light" w:cs="Segoe UI Light"/>
                <w:sz w:val="28"/>
                <w:szCs w:val="28"/>
              </w:rPr>
              <w:t xml:space="preserve"> </w:t>
            </w:r>
            <w:sdt>
              <w:sdtPr>
                <w:rPr>
                  <w:rFonts w:ascii="Segoe UI Light" w:hAnsi="Segoe UI Light" w:cs="Segoe UI Light"/>
                  <w:sz w:val="28"/>
                  <w:szCs w:val="28"/>
                </w:rPr>
                <w:alias w:val="nombre_faena"/>
                <w:tag w:val="nombre_faena"/>
                <w:id w:val="824715286"/>
                <w:placeholder>
                  <w:docPart w:val="DefaultPlaceholder_-1854013440"/>
                </w:placeholder>
              </w:sdtPr>
              <w:sdtContent>
                <w:proofErr w:type="spellStart"/>
                <w:r w:rsidRPr="00185624">
                  <w:rPr>
                    <w:rFonts w:ascii="Segoe UI Light" w:hAnsi="Segoe UI Light" w:cs="Segoe UI Light"/>
                    <w:sz w:val="28"/>
                    <w:szCs w:val="28"/>
                  </w:rPr>
                  <w:t>nombre_faena</w:t>
                </w:r>
                <w:proofErr w:type="spellEnd"/>
              </w:sdtContent>
            </w:sdt>
            <w:r w:rsidRPr="00185624">
              <w:rPr>
                <w:rFonts w:ascii="Segoe UI Light" w:hAnsi="Segoe UI Light" w:cs="Segoe UI Light"/>
                <w:sz w:val="28"/>
                <w:szCs w:val="28"/>
              </w:rPr>
              <w:t>.</w:t>
            </w:r>
          </w:p>
          <w:p w14:paraId="1C86B1CE" w14:textId="5FBE2D82" w:rsidR="00A33E32" w:rsidRPr="00185624" w:rsidRDefault="006452A5" w:rsidP="00FA5AB5">
            <w:pPr>
              <w:rPr>
                <w:rFonts w:ascii="Segoe UI Light" w:hAnsi="Segoe UI Light" w:cs="Segoe UI Light"/>
                <w:color w:val="000000" w:themeColor="text1"/>
              </w:rPr>
            </w:pPr>
            <w:r w:rsidRPr="00185624">
              <w:rPr>
                <w:rFonts w:ascii="Segoe UI Light" w:hAnsi="Segoe UI Light" w:cs="Segoe UI Light"/>
              </w:rPr>
              <w:t xml:space="preserve"> </w:t>
            </w:r>
            <w:sdt>
              <w:sdtPr>
                <w:rPr>
                  <w:rFonts w:ascii="Segoe UI Light" w:hAnsi="Segoe UI Light" w:cs="Segoe UI Light"/>
                </w:rPr>
                <w:alias w:val="numero_contrato"/>
                <w:tag w:val="numero_contrato"/>
                <w:id w:val="1003084491"/>
                <w:placeholder>
                  <w:docPart w:val="DefaultPlaceholder_-1854013440"/>
                </w:placeholder>
              </w:sdtPr>
              <w:sdtContent>
                <w:proofErr w:type="spellStart"/>
                <w:r w:rsidRPr="00185624">
                  <w:rPr>
                    <w:rFonts w:ascii="Segoe UI Light" w:hAnsi="Segoe UI Light" w:cs="Segoe UI Light"/>
                  </w:rPr>
                  <w:t>numero_contrato</w:t>
                </w:r>
                <w:proofErr w:type="spellEnd"/>
              </w:sdtContent>
            </w:sdt>
            <w:r w:rsidRPr="00185624">
              <w:rPr>
                <w:rFonts w:ascii="Segoe UI Light" w:hAnsi="Segoe UI Light" w:cs="Segoe UI Light"/>
              </w:rPr>
              <w:t xml:space="preserve"> </w:t>
            </w:r>
            <w:r w:rsidRPr="00185624">
              <w:rPr>
                <w:rFonts w:ascii="Segoe UI Light" w:hAnsi="Segoe UI Light" w:cs="Segoe UI Light"/>
                <w:color w:val="000000" w:themeColor="text1"/>
              </w:rPr>
              <w:t xml:space="preserve"> </w:t>
            </w:r>
          </w:p>
          <w:p w14:paraId="765FF33D" w14:textId="77777777" w:rsidR="00C4495B" w:rsidRDefault="00C4495B" w:rsidP="00FA5AB5">
            <w:pPr>
              <w:rPr>
                <w:color w:val="000000" w:themeColor="text1"/>
                <w:sz w:val="28"/>
                <w:szCs w:val="28"/>
              </w:rPr>
            </w:pPr>
          </w:p>
          <w:p w14:paraId="5A036F55" w14:textId="77777777" w:rsidR="00C4495B" w:rsidRDefault="00C4495B" w:rsidP="00FA5AB5">
            <w:pPr>
              <w:rPr>
                <w:color w:val="000000" w:themeColor="text1"/>
                <w:sz w:val="28"/>
                <w:szCs w:val="28"/>
              </w:rPr>
            </w:pPr>
          </w:p>
          <w:p w14:paraId="50D2F99A" w14:textId="77777777" w:rsidR="00C4495B" w:rsidRPr="00E3265C" w:rsidRDefault="00C4495B" w:rsidP="00FA5AB5">
            <w:pPr>
              <w:rPr>
                <w:sz w:val="48"/>
                <w:szCs w:val="48"/>
              </w:rPr>
            </w:pPr>
          </w:p>
        </w:tc>
      </w:tr>
    </w:tbl>
    <w:p w14:paraId="29CBE5FD" w14:textId="77777777" w:rsidR="00085D4B" w:rsidRDefault="00085D4B" w:rsidP="00FE6722">
      <w:pPr>
        <w:pStyle w:val="MONormal"/>
        <w:tabs>
          <w:tab w:val="left" w:pos="4380"/>
        </w:tabs>
        <w:ind w:left="0"/>
      </w:pPr>
    </w:p>
    <w:tbl>
      <w:tblPr>
        <w:tblpPr w:leftFromText="141" w:rightFromText="141" w:vertAnchor="text" w:horzAnchor="margin" w:tblpY="138"/>
        <w:tblW w:w="9295" w:type="dxa"/>
        <w:tblBorders>
          <w:top w:val="single" w:sz="4" w:space="0" w:color="5B5C5E"/>
          <w:left w:val="single" w:sz="4" w:space="0" w:color="5B5C5E"/>
          <w:bottom w:val="single" w:sz="4" w:space="0" w:color="5B5C5E"/>
          <w:right w:val="single" w:sz="4" w:space="0" w:color="5B5C5E"/>
          <w:insideH w:val="single" w:sz="4" w:space="0" w:color="5B5C5E"/>
          <w:insideV w:val="single" w:sz="4" w:space="0" w:color="5B5C5E"/>
        </w:tblBorders>
        <w:tblLook w:val="00A0" w:firstRow="1" w:lastRow="0" w:firstColumn="1" w:lastColumn="0" w:noHBand="0" w:noVBand="0"/>
      </w:tblPr>
      <w:tblGrid>
        <w:gridCol w:w="3920"/>
        <w:gridCol w:w="5375"/>
      </w:tblGrid>
      <w:tr w:rsidR="009D4577" w:rsidRPr="00E3265C" w14:paraId="5ECD084E" w14:textId="77777777" w:rsidTr="00185624">
        <w:trPr>
          <w:cantSplit/>
          <w:trHeight w:val="1551"/>
        </w:trPr>
        <w:tc>
          <w:tcPr>
            <w:tcW w:w="3920" w:type="dxa"/>
            <w:tcBorders>
              <w:top w:val="single" w:sz="4" w:space="0" w:color="auto"/>
              <w:left w:val="single" w:sz="4" w:space="0" w:color="auto"/>
              <w:bottom w:val="single" w:sz="4" w:space="0" w:color="auto"/>
              <w:right w:val="double" w:sz="4" w:space="0" w:color="auto"/>
            </w:tcBorders>
            <w:vAlign w:val="center"/>
          </w:tcPr>
          <w:p w14:paraId="2EBDF72F" w14:textId="77777777" w:rsidR="009D4577" w:rsidRPr="00E3265C" w:rsidRDefault="009D4577" w:rsidP="00F9416E">
            <w:pPr>
              <w:jc w:val="center"/>
            </w:pPr>
            <w:r>
              <w:rPr>
                <w:noProof/>
              </w:rPr>
              <w:drawing>
                <wp:inline distT="0" distB="0" distL="0" distR="0" wp14:anchorId="31742371" wp14:editId="60827387">
                  <wp:extent cx="1804946" cy="781309"/>
                  <wp:effectExtent l="0" t="0" r="5080" b="0"/>
                  <wp:docPr id="854681614"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81614" name="Imagen 1" descr="Logotipo&#10;&#10;El contenido generado por IA puede ser incorrecto."/>
                          <pic:cNvPicPr/>
                        </pic:nvPicPr>
                        <pic:blipFill>
                          <a:blip r:embed="rId11"/>
                          <a:stretch>
                            <a:fillRect/>
                          </a:stretch>
                        </pic:blipFill>
                        <pic:spPr>
                          <a:xfrm>
                            <a:off x="0" y="0"/>
                            <a:ext cx="1856475" cy="803614"/>
                          </a:xfrm>
                          <a:prstGeom prst="rect">
                            <a:avLst/>
                          </a:prstGeom>
                        </pic:spPr>
                      </pic:pic>
                    </a:graphicData>
                  </a:graphic>
                </wp:inline>
              </w:drawing>
            </w:r>
          </w:p>
        </w:tc>
        <w:tc>
          <w:tcPr>
            <w:tcW w:w="5375" w:type="dxa"/>
            <w:tcBorders>
              <w:top w:val="single" w:sz="4" w:space="0" w:color="auto"/>
              <w:left w:val="double" w:sz="4" w:space="0" w:color="auto"/>
              <w:bottom w:val="single" w:sz="4" w:space="0" w:color="auto"/>
              <w:right w:val="single" w:sz="4" w:space="0" w:color="auto"/>
            </w:tcBorders>
            <w:vAlign w:val="center"/>
          </w:tcPr>
          <w:p w14:paraId="49194236" w14:textId="77777777" w:rsidR="00185624" w:rsidRDefault="00000000" w:rsidP="00185624">
            <w:pPr>
              <w:spacing w:before="60" w:line="276" w:lineRule="auto"/>
              <w:rPr>
                <w:rFonts w:ascii="Segoe UI Light" w:hAnsi="Segoe UI Light" w:cs="Segoe UI Light"/>
                <w:sz w:val="16"/>
                <w:szCs w:val="16"/>
              </w:rPr>
            </w:pPr>
            <w:sdt>
              <w:sdtPr>
                <w:rPr>
                  <w:rFonts w:ascii="Segoe UI Light" w:hAnsi="Segoe UI Light" w:cs="Segoe UI Light"/>
                  <w:sz w:val="16"/>
                  <w:szCs w:val="16"/>
                </w:rPr>
                <w:alias w:val="tipo_documento"/>
                <w:tag w:val="tipo_documento"/>
                <w:id w:val="-1679192227"/>
                <w:placeholder>
                  <w:docPart w:val="B098B34881894B92BBB4E1B6CC64BE00"/>
                </w:placeholder>
              </w:sdtPr>
              <w:sdtContent>
                <w:proofErr w:type="spellStart"/>
                <w:r w:rsidR="00D3574B" w:rsidRPr="00185624">
                  <w:rPr>
                    <w:rFonts w:ascii="Segoe UI Light" w:hAnsi="Segoe UI Light" w:cs="Segoe UI Light"/>
                    <w:sz w:val="16"/>
                    <w:szCs w:val="16"/>
                  </w:rPr>
                  <w:t>tipo_documento</w:t>
                </w:r>
                <w:proofErr w:type="spellEnd"/>
              </w:sdtContent>
            </w:sdt>
          </w:p>
          <w:p w14:paraId="18232846" w14:textId="4936CCD8" w:rsidR="00185624" w:rsidRPr="00AB680F" w:rsidRDefault="00D3574B" w:rsidP="00185624">
            <w:pPr>
              <w:spacing w:before="60" w:line="276" w:lineRule="auto"/>
              <w:rPr>
                <w:rFonts w:ascii="Segoe UI Light" w:hAnsi="Segoe UI Light" w:cs="Segoe UI Light"/>
                <w:sz w:val="18"/>
                <w:szCs w:val="18"/>
              </w:rPr>
            </w:pPr>
            <w:r w:rsidRPr="00AB680F">
              <w:rPr>
                <w:rFonts w:ascii="Segoe UI Light" w:hAnsi="Segoe UI Light" w:cs="Segoe UI Light"/>
                <w:sz w:val="18"/>
                <w:szCs w:val="18"/>
              </w:rPr>
              <w:t>“</w:t>
            </w:r>
            <w:proofErr w:type="spellStart"/>
            <w:sdt>
              <w:sdtPr>
                <w:rPr>
                  <w:rFonts w:ascii="Segoe UI Light" w:hAnsi="Segoe UI Light" w:cs="Segoe UI Light"/>
                  <w:sz w:val="18"/>
                  <w:szCs w:val="18"/>
                </w:rPr>
                <w:alias w:val="nombre_proyecto"/>
                <w:tag w:val="nombre_proyecto"/>
                <w:id w:val="-916320737"/>
                <w:placeholder>
                  <w:docPart w:val="237CB20A6B8C41D69E0AB1A8E28A04B8"/>
                </w:placeholder>
              </w:sdtPr>
              <w:sdtContent>
                <w:r w:rsidRPr="00AB680F">
                  <w:rPr>
                    <w:rFonts w:ascii="Segoe UI Light" w:hAnsi="Segoe UI Light" w:cs="Segoe UI Light"/>
                    <w:sz w:val="18"/>
                    <w:szCs w:val="18"/>
                  </w:rPr>
                  <w:t>nombre_proyecto</w:t>
                </w:r>
                <w:proofErr w:type="spellEnd"/>
              </w:sdtContent>
            </w:sdt>
            <w:r w:rsidRPr="00AB680F">
              <w:rPr>
                <w:rFonts w:ascii="Segoe UI Light" w:hAnsi="Segoe UI Light" w:cs="Segoe UI Light"/>
                <w:sz w:val="18"/>
                <w:szCs w:val="18"/>
              </w:rPr>
              <w:t>”</w:t>
            </w:r>
          </w:p>
          <w:p w14:paraId="67A0458D" w14:textId="77777777" w:rsidR="00185624" w:rsidRDefault="00000000" w:rsidP="00185624">
            <w:pPr>
              <w:spacing w:before="60" w:line="276" w:lineRule="auto"/>
              <w:rPr>
                <w:rFonts w:ascii="Segoe UI Light" w:hAnsi="Segoe UI Light" w:cs="Segoe UI Light"/>
                <w:sz w:val="16"/>
                <w:szCs w:val="16"/>
              </w:rPr>
            </w:pPr>
            <w:sdt>
              <w:sdtPr>
                <w:rPr>
                  <w:rFonts w:ascii="Segoe UI Light" w:hAnsi="Segoe UI Light" w:cs="Segoe UI Light"/>
                  <w:sz w:val="16"/>
                  <w:szCs w:val="16"/>
                </w:rPr>
                <w:alias w:val="nombre_cliente"/>
                <w:tag w:val="nombre_cliente"/>
                <w:id w:val="99538440"/>
                <w:placeholder>
                  <w:docPart w:val="237CB20A6B8C41D69E0AB1A8E28A04B8"/>
                </w:placeholder>
              </w:sdtPr>
              <w:sdtContent>
                <w:proofErr w:type="spellStart"/>
                <w:r w:rsidR="00D3574B" w:rsidRPr="00185624">
                  <w:rPr>
                    <w:rFonts w:ascii="Segoe UI Light" w:hAnsi="Segoe UI Light" w:cs="Segoe UI Light"/>
                    <w:sz w:val="16"/>
                    <w:szCs w:val="16"/>
                  </w:rPr>
                  <w:t>nombre_cliente</w:t>
                </w:r>
                <w:proofErr w:type="spellEnd"/>
              </w:sdtContent>
            </w:sdt>
            <w:r w:rsidR="00D3574B" w:rsidRPr="00185624">
              <w:rPr>
                <w:rFonts w:ascii="Segoe UI Light" w:hAnsi="Segoe UI Light" w:cs="Segoe UI Light"/>
                <w:sz w:val="16"/>
                <w:szCs w:val="16"/>
              </w:rPr>
              <w:t>.</w:t>
            </w:r>
          </w:p>
          <w:p w14:paraId="44823F36" w14:textId="77777777" w:rsidR="00185624" w:rsidRDefault="00000000" w:rsidP="00185624">
            <w:pPr>
              <w:spacing w:before="60" w:line="276" w:lineRule="auto"/>
              <w:rPr>
                <w:rFonts w:ascii="Segoe UI Light" w:hAnsi="Segoe UI Light" w:cs="Segoe UI Light"/>
                <w:sz w:val="16"/>
                <w:szCs w:val="16"/>
              </w:rPr>
            </w:pPr>
            <w:sdt>
              <w:sdtPr>
                <w:rPr>
                  <w:rFonts w:ascii="Segoe UI Light" w:hAnsi="Segoe UI Light" w:cs="Segoe UI Light"/>
                  <w:sz w:val="16"/>
                  <w:szCs w:val="16"/>
                </w:rPr>
                <w:alias w:val="nombre_faena"/>
                <w:tag w:val="nombre_faena"/>
                <w:id w:val="1761029283"/>
                <w:placeholder>
                  <w:docPart w:val="237CB20A6B8C41D69E0AB1A8E28A04B8"/>
                </w:placeholder>
              </w:sdtPr>
              <w:sdtContent>
                <w:proofErr w:type="spellStart"/>
                <w:r w:rsidR="00D3574B" w:rsidRPr="00185624">
                  <w:rPr>
                    <w:rFonts w:ascii="Segoe UI Light" w:hAnsi="Segoe UI Light" w:cs="Segoe UI Light"/>
                    <w:sz w:val="16"/>
                    <w:szCs w:val="16"/>
                  </w:rPr>
                  <w:t>nombre_faena</w:t>
                </w:r>
                <w:proofErr w:type="spellEnd"/>
              </w:sdtContent>
            </w:sdt>
            <w:r w:rsidR="00D3574B" w:rsidRPr="00185624">
              <w:rPr>
                <w:rFonts w:ascii="Segoe UI Light" w:hAnsi="Segoe UI Light" w:cs="Segoe UI Light"/>
                <w:sz w:val="16"/>
                <w:szCs w:val="16"/>
              </w:rPr>
              <w:t>.</w:t>
            </w:r>
          </w:p>
          <w:p w14:paraId="6A8A475E" w14:textId="77777777" w:rsidR="009D4577" w:rsidRDefault="00000000" w:rsidP="00185624">
            <w:pPr>
              <w:spacing w:before="60" w:line="276" w:lineRule="auto"/>
              <w:rPr>
                <w:rFonts w:ascii="Segoe UI Light" w:hAnsi="Segoe UI Light" w:cs="Segoe UI Light"/>
                <w:sz w:val="14"/>
                <w:szCs w:val="14"/>
              </w:rPr>
            </w:pPr>
            <w:sdt>
              <w:sdtPr>
                <w:rPr>
                  <w:rFonts w:ascii="Segoe UI Light" w:hAnsi="Segoe UI Light" w:cs="Segoe UI Light"/>
                  <w:sz w:val="14"/>
                  <w:szCs w:val="14"/>
                </w:rPr>
                <w:alias w:val="numero_contrato"/>
                <w:tag w:val="numero_contrato"/>
                <w:id w:val="-947230922"/>
                <w:placeholder>
                  <w:docPart w:val="237CB20A6B8C41D69E0AB1A8E28A04B8"/>
                </w:placeholder>
              </w:sdtPr>
              <w:sdtContent>
                <w:proofErr w:type="spellStart"/>
                <w:r w:rsidR="00D3574B" w:rsidRPr="00AB680F">
                  <w:rPr>
                    <w:rFonts w:ascii="Segoe UI Light" w:hAnsi="Segoe UI Light" w:cs="Segoe UI Light"/>
                    <w:sz w:val="14"/>
                    <w:szCs w:val="14"/>
                  </w:rPr>
                  <w:t>numero_contrato</w:t>
                </w:r>
                <w:proofErr w:type="spellEnd"/>
              </w:sdtContent>
            </w:sdt>
          </w:p>
          <w:sdt>
            <w:sdtPr>
              <w:rPr>
                <w:rFonts w:ascii="Segoe UI Light" w:hAnsi="Segoe UI Light" w:cs="Segoe UI Light"/>
                <w:sz w:val="14"/>
                <w:szCs w:val="14"/>
              </w:rPr>
              <w:alias w:val="numero_servicio"/>
              <w:tag w:val="numero_servicio"/>
              <w:id w:val="1491058724"/>
              <w:placeholder>
                <w:docPart w:val="DefaultPlaceholder_-1854013440"/>
              </w:placeholder>
            </w:sdtPr>
            <w:sdtContent>
              <w:p w14:paraId="6DC94E48" w14:textId="010EB630" w:rsidR="00AB680F" w:rsidRPr="00185624" w:rsidRDefault="00AB680F" w:rsidP="00185624">
                <w:pPr>
                  <w:spacing w:before="60" w:line="276" w:lineRule="auto"/>
                  <w:rPr>
                    <w:rFonts w:ascii="Segoe UI Light" w:hAnsi="Segoe UI Light" w:cs="Segoe UI Light"/>
                    <w:sz w:val="16"/>
                    <w:szCs w:val="16"/>
                  </w:rPr>
                </w:pPr>
                <w:proofErr w:type="spellStart"/>
                <w:r>
                  <w:rPr>
                    <w:rFonts w:ascii="Segoe UI Light" w:hAnsi="Segoe UI Light" w:cs="Segoe UI Light"/>
                    <w:sz w:val="14"/>
                    <w:szCs w:val="14"/>
                  </w:rPr>
                  <w:t>numero_servicio</w:t>
                </w:r>
                <w:proofErr w:type="spellEnd"/>
              </w:p>
            </w:sdtContent>
          </w:sdt>
        </w:tc>
      </w:tr>
    </w:tbl>
    <w:p w14:paraId="06F593C5" w14:textId="77777777" w:rsidR="00900E5B" w:rsidRDefault="00900E5B" w:rsidP="00FE6722">
      <w:pPr>
        <w:pStyle w:val="MONormal"/>
        <w:tabs>
          <w:tab w:val="left" w:pos="4380"/>
        </w:tabs>
        <w:ind w:left="0"/>
      </w:pPr>
    </w:p>
    <w:p w14:paraId="12A013AC" w14:textId="77777777" w:rsidR="0034500E" w:rsidRDefault="0034500E" w:rsidP="00FE6722">
      <w:pPr>
        <w:pStyle w:val="MONormal"/>
        <w:tabs>
          <w:tab w:val="left" w:pos="4380"/>
        </w:tabs>
        <w:ind w:left="0"/>
      </w:pPr>
    </w:p>
    <w:p w14:paraId="2BE84BBC" w14:textId="77777777" w:rsidR="0034500E" w:rsidRDefault="0034500E" w:rsidP="00FE6722">
      <w:pPr>
        <w:pStyle w:val="MONormal"/>
        <w:tabs>
          <w:tab w:val="left" w:pos="4380"/>
        </w:tabs>
        <w:ind w:left="0"/>
      </w:pPr>
    </w:p>
    <w:tbl>
      <w:tblPr>
        <w:tblStyle w:val="Tablaconcuadrcula"/>
        <w:tblpPr w:leftFromText="141" w:rightFromText="141" w:vertAnchor="text" w:horzAnchor="margin" w:tblpY="25"/>
        <w:tblW w:w="3660" w:type="pct"/>
        <w:tblLook w:val="00A0" w:firstRow="1" w:lastRow="0" w:firstColumn="1" w:lastColumn="0" w:noHBand="0" w:noVBand="0"/>
      </w:tblPr>
      <w:tblGrid>
        <w:gridCol w:w="739"/>
        <w:gridCol w:w="1148"/>
        <w:gridCol w:w="934"/>
        <w:gridCol w:w="3979"/>
      </w:tblGrid>
      <w:tr w:rsidR="0034500E" w:rsidRPr="00E3265C" w14:paraId="437A11DA" w14:textId="77777777" w:rsidTr="0034500E">
        <w:trPr>
          <w:trHeight w:val="190"/>
        </w:trPr>
        <w:tc>
          <w:tcPr>
            <w:tcW w:w="5000" w:type="pct"/>
            <w:gridSpan w:val="4"/>
          </w:tcPr>
          <w:p w14:paraId="31AC8BC0" w14:textId="5D2D796C"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Historial de Versiones</w:t>
            </w:r>
          </w:p>
        </w:tc>
      </w:tr>
      <w:tr w:rsidR="0034500E" w:rsidRPr="00E3265C" w14:paraId="095A23F5" w14:textId="77777777" w:rsidTr="0034500E">
        <w:trPr>
          <w:trHeight w:val="190"/>
        </w:trPr>
        <w:tc>
          <w:tcPr>
            <w:tcW w:w="543" w:type="pct"/>
          </w:tcPr>
          <w:p w14:paraId="76A3AE66" w14:textId="47CB6CF1"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V.</w:t>
            </w:r>
          </w:p>
        </w:tc>
        <w:tc>
          <w:tcPr>
            <w:tcW w:w="844" w:type="pct"/>
          </w:tcPr>
          <w:p w14:paraId="0066749F" w14:textId="7739A3E2"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Estado</w:t>
            </w:r>
          </w:p>
        </w:tc>
        <w:tc>
          <w:tcPr>
            <w:tcW w:w="687" w:type="pct"/>
          </w:tcPr>
          <w:p w14:paraId="7594AB16" w14:textId="64C95A7A"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Fecha</w:t>
            </w:r>
          </w:p>
        </w:tc>
        <w:tc>
          <w:tcPr>
            <w:tcW w:w="2926" w:type="pct"/>
          </w:tcPr>
          <w:p w14:paraId="42B2828E" w14:textId="4DF24DA8" w:rsidR="0034500E" w:rsidRPr="0034500E" w:rsidRDefault="0034500E" w:rsidP="0034500E">
            <w:pPr>
              <w:jc w:val="center"/>
              <w:rPr>
                <w:rFonts w:ascii="Segoe UI" w:hAnsi="Segoe UI" w:cs="Segoe UI"/>
                <w:sz w:val="14"/>
                <w:szCs w:val="14"/>
              </w:rPr>
            </w:pPr>
            <w:r w:rsidRPr="0034500E">
              <w:rPr>
                <w:rFonts w:ascii="Segoe UI" w:hAnsi="Segoe UI" w:cs="Segoe UI"/>
                <w:sz w:val="14"/>
                <w:szCs w:val="14"/>
              </w:rPr>
              <w:t>Comentario</w:t>
            </w:r>
          </w:p>
        </w:tc>
      </w:tr>
      <w:tr w:rsidR="0034500E" w:rsidRPr="003B30C6" w14:paraId="232C0402" w14:textId="77777777" w:rsidTr="0034500E">
        <w:trPr>
          <w:trHeight w:val="190"/>
        </w:trPr>
        <w:tc>
          <w:tcPr>
            <w:tcW w:w="543" w:type="pct"/>
            <w:vAlign w:val="center"/>
          </w:tcPr>
          <w:sdt>
            <w:sdtPr>
              <w:rPr>
                <w:rFonts w:ascii="Segoe UI Light" w:hAnsi="Segoe UI Light" w:cs="Segoe UI Light"/>
                <w:sz w:val="14"/>
                <w:szCs w:val="14"/>
              </w:rPr>
              <w:alias w:val="h.version"/>
              <w:tag w:val="h.version"/>
              <w:id w:val="106784075"/>
              <w:placeholder>
                <w:docPart w:val="DefaultPlaceholder_-1854013440"/>
              </w:placeholder>
            </w:sdtPr>
            <w:sdtContent>
              <w:p w14:paraId="622229DF" w14:textId="2C5CE7A0" w:rsidR="0034500E" w:rsidRPr="0034500E" w:rsidRDefault="0034500E" w:rsidP="00FB52A7">
                <w:pPr>
                  <w:jc w:val="center"/>
                  <w:rPr>
                    <w:rFonts w:ascii="Segoe UI Light" w:hAnsi="Segoe UI Light" w:cs="Segoe UI Light"/>
                    <w:sz w:val="14"/>
                    <w:szCs w:val="14"/>
                  </w:rPr>
                </w:pPr>
                <w:proofErr w:type="spellStart"/>
                <w:proofErr w:type="gramStart"/>
                <w:r w:rsidRPr="0034500E">
                  <w:rPr>
                    <w:rFonts w:ascii="Segoe UI Light" w:hAnsi="Segoe UI Light" w:cs="Segoe UI Light"/>
                    <w:sz w:val="14"/>
                    <w:szCs w:val="14"/>
                  </w:rPr>
                  <w:t>h.version</w:t>
                </w:r>
                <w:proofErr w:type="spellEnd"/>
                <w:proofErr w:type="gramEnd"/>
              </w:p>
            </w:sdtContent>
          </w:sdt>
        </w:tc>
        <w:tc>
          <w:tcPr>
            <w:tcW w:w="844" w:type="pct"/>
            <w:vAlign w:val="center"/>
          </w:tcPr>
          <w:sdt>
            <w:sdtPr>
              <w:rPr>
                <w:rFonts w:ascii="Segoe UI Light" w:hAnsi="Segoe UI Light" w:cs="Segoe UI Light"/>
                <w:sz w:val="14"/>
                <w:szCs w:val="14"/>
              </w:rPr>
              <w:alias w:val="h.estado"/>
              <w:tag w:val="h.estado"/>
              <w:id w:val="-731465240"/>
              <w:placeholder>
                <w:docPart w:val="DefaultPlaceholder_-1854013440"/>
              </w:placeholder>
            </w:sdtPr>
            <w:sdtContent>
              <w:p w14:paraId="53AD2EDF" w14:textId="7248B424" w:rsidR="0034500E" w:rsidRPr="0034500E" w:rsidRDefault="0034500E" w:rsidP="00FB52A7">
                <w:pPr>
                  <w:jc w:val="center"/>
                  <w:rPr>
                    <w:rFonts w:ascii="Segoe UI Light" w:hAnsi="Segoe UI Light" w:cs="Segoe UI Light"/>
                    <w:sz w:val="14"/>
                    <w:szCs w:val="14"/>
                  </w:rPr>
                </w:pPr>
                <w:proofErr w:type="spellStart"/>
                <w:proofErr w:type="gramStart"/>
                <w:r w:rsidRPr="0034500E">
                  <w:rPr>
                    <w:rFonts w:ascii="Segoe UI Light" w:hAnsi="Segoe UI Light" w:cs="Segoe UI Light"/>
                    <w:sz w:val="14"/>
                    <w:szCs w:val="14"/>
                  </w:rPr>
                  <w:t>h.estado</w:t>
                </w:r>
                <w:proofErr w:type="spellEnd"/>
                <w:proofErr w:type="gramEnd"/>
              </w:p>
            </w:sdtContent>
          </w:sdt>
        </w:tc>
        <w:tc>
          <w:tcPr>
            <w:tcW w:w="687" w:type="pct"/>
            <w:vAlign w:val="center"/>
          </w:tcPr>
          <w:sdt>
            <w:sdtPr>
              <w:rPr>
                <w:rFonts w:ascii="Segoe UI Light" w:hAnsi="Segoe UI Light" w:cs="Segoe UI Light"/>
                <w:sz w:val="14"/>
                <w:szCs w:val="14"/>
              </w:rPr>
              <w:alias w:val="h.fecha"/>
              <w:tag w:val="h.fecha"/>
              <w:id w:val="-602181322"/>
              <w:placeholder>
                <w:docPart w:val="DefaultPlaceholder_-1854013440"/>
              </w:placeholder>
            </w:sdtPr>
            <w:sdtContent>
              <w:p w14:paraId="35EBF934" w14:textId="555D0ED2" w:rsidR="0034500E" w:rsidRPr="0034500E" w:rsidRDefault="0034500E" w:rsidP="00FB52A7">
                <w:pPr>
                  <w:jc w:val="center"/>
                  <w:rPr>
                    <w:rFonts w:ascii="Segoe UI Light" w:hAnsi="Segoe UI Light" w:cs="Segoe UI Light"/>
                    <w:sz w:val="14"/>
                    <w:szCs w:val="14"/>
                  </w:rPr>
                </w:pPr>
                <w:proofErr w:type="spellStart"/>
                <w:proofErr w:type="gramStart"/>
                <w:r w:rsidRPr="0034500E">
                  <w:rPr>
                    <w:rFonts w:ascii="Segoe UI Light" w:hAnsi="Segoe UI Light" w:cs="Segoe UI Light"/>
                    <w:sz w:val="14"/>
                    <w:szCs w:val="14"/>
                  </w:rPr>
                  <w:t>h.fecha</w:t>
                </w:r>
                <w:proofErr w:type="spellEnd"/>
                <w:proofErr w:type="gramEnd"/>
              </w:p>
            </w:sdtContent>
          </w:sdt>
        </w:tc>
        <w:tc>
          <w:tcPr>
            <w:tcW w:w="2926" w:type="pct"/>
            <w:vAlign w:val="center"/>
          </w:tcPr>
          <w:sdt>
            <w:sdtPr>
              <w:rPr>
                <w:rFonts w:ascii="Segoe UI Light" w:hAnsi="Segoe UI Light" w:cs="Segoe UI Light"/>
                <w:sz w:val="14"/>
                <w:szCs w:val="14"/>
              </w:rPr>
              <w:alias w:val="h.comentario"/>
              <w:tag w:val="h.comentario"/>
              <w:id w:val="-8759213"/>
              <w:placeholder>
                <w:docPart w:val="DefaultPlaceholder_-1854013440"/>
              </w:placeholder>
            </w:sdtPr>
            <w:sdtContent>
              <w:p w14:paraId="70E28D65" w14:textId="6B3C34AD" w:rsidR="0034500E" w:rsidRPr="0034500E" w:rsidRDefault="0034500E" w:rsidP="00FB52A7">
                <w:pPr>
                  <w:jc w:val="center"/>
                  <w:rPr>
                    <w:rFonts w:ascii="Segoe UI Light" w:hAnsi="Segoe UI Light" w:cs="Segoe UI Light"/>
                    <w:sz w:val="14"/>
                    <w:szCs w:val="14"/>
                  </w:rPr>
                </w:pPr>
                <w:proofErr w:type="spellStart"/>
                <w:proofErr w:type="gramStart"/>
                <w:r w:rsidRPr="0034500E">
                  <w:rPr>
                    <w:rFonts w:ascii="Segoe UI Light" w:hAnsi="Segoe UI Light" w:cs="Segoe UI Light"/>
                    <w:sz w:val="14"/>
                    <w:szCs w:val="14"/>
                  </w:rPr>
                  <w:t>h.comentario</w:t>
                </w:r>
                <w:proofErr w:type="spellEnd"/>
                <w:proofErr w:type="gramEnd"/>
              </w:p>
            </w:sdtContent>
          </w:sdt>
        </w:tc>
      </w:tr>
    </w:tbl>
    <w:p w14:paraId="7FE525E7" w14:textId="77777777" w:rsidR="00085D4B" w:rsidRDefault="00085D4B" w:rsidP="00FE6722">
      <w:pPr>
        <w:pStyle w:val="MONormal"/>
        <w:tabs>
          <w:tab w:val="left" w:pos="4380"/>
        </w:tabs>
        <w:ind w:left="0"/>
      </w:pPr>
    </w:p>
    <w:p w14:paraId="1905FA1B" w14:textId="77777777" w:rsidR="00085D4B" w:rsidRDefault="00085D4B" w:rsidP="00FE6722">
      <w:pPr>
        <w:pStyle w:val="MONormal"/>
        <w:tabs>
          <w:tab w:val="left" w:pos="4380"/>
        </w:tabs>
        <w:ind w:left="0"/>
      </w:pPr>
    </w:p>
    <w:p w14:paraId="37DFA3E5" w14:textId="77777777" w:rsidR="00900E5B" w:rsidRDefault="00900E5B" w:rsidP="00FE6722">
      <w:pPr>
        <w:pStyle w:val="MONormal"/>
        <w:tabs>
          <w:tab w:val="left" w:pos="4380"/>
        </w:tabs>
        <w:ind w:left="0"/>
      </w:pPr>
    </w:p>
    <w:p w14:paraId="7479F51C" w14:textId="77777777" w:rsidR="00900E5B" w:rsidRDefault="00900E5B" w:rsidP="00FE6722">
      <w:pPr>
        <w:pStyle w:val="MONormal"/>
        <w:tabs>
          <w:tab w:val="left" w:pos="4380"/>
        </w:tabs>
        <w:ind w:left="0"/>
      </w:pPr>
    </w:p>
    <w:p w14:paraId="430782A0" w14:textId="77777777" w:rsidR="00900E5B" w:rsidRDefault="00900E5B" w:rsidP="00FE6722">
      <w:pPr>
        <w:pStyle w:val="MONormal"/>
        <w:tabs>
          <w:tab w:val="left" w:pos="4380"/>
        </w:tabs>
        <w:ind w:left="0"/>
      </w:pPr>
    </w:p>
    <w:p w14:paraId="16F4C33A" w14:textId="77777777" w:rsidR="00900E5B" w:rsidRDefault="00900E5B" w:rsidP="00FE6722">
      <w:pPr>
        <w:pStyle w:val="MONormal"/>
        <w:tabs>
          <w:tab w:val="left" w:pos="4380"/>
        </w:tabs>
        <w:ind w:left="0"/>
      </w:pPr>
    </w:p>
    <w:p w14:paraId="578408C7" w14:textId="77777777" w:rsidR="00900E5B" w:rsidRDefault="00900E5B" w:rsidP="00FE6722">
      <w:pPr>
        <w:pStyle w:val="MONormal"/>
        <w:tabs>
          <w:tab w:val="left" w:pos="4380"/>
        </w:tabs>
        <w:ind w:left="0"/>
      </w:pPr>
    </w:p>
    <w:p w14:paraId="7A0B32BC" w14:textId="77777777" w:rsidR="00900E5B" w:rsidRDefault="00900E5B" w:rsidP="00FE6722">
      <w:pPr>
        <w:pStyle w:val="MONormal"/>
        <w:tabs>
          <w:tab w:val="left" w:pos="4380"/>
        </w:tabs>
        <w:ind w:left="0"/>
      </w:pPr>
    </w:p>
    <w:p w14:paraId="766EAAFE" w14:textId="77777777" w:rsidR="00900E5B" w:rsidRDefault="00900E5B" w:rsidP="00FE6722">
      <w:pPr>
        <w:pStyle w:val="MONormal"/>
        <w:tabs>
          <w:tab w:val="left" w:pos="4380"/>
        </w:tabs>
        <w:ind w:left="0"/>
      </w:pPr>
    </w:p>
    <w:p w14:paraId="13A2EFD6" w14:textId="77777777" w:rsidR="00900E5B" w:rsidRDefault="00900E5B" w:rsidP="00FE6722">
      <w:pPr>
        <w:pStyle w:val="MONormal"/>
        <w:tabs>
          <w:tab w:val="left" w:pos="4380"/>
        </w:tabs>
        <w:ind w:left="0"/>
      </w:pPr>
    </w:p>
    <w:p w14:paraId="284A733F" w14:textId="77777777" w:rsidR="00900E5B" w:rsidRDefault="00900E5B" w:rsidP="00FE6722">
      <w:pPr>
        <w:pStyle w:val="MONormal"/>
        <w:tabs>
          <w:tab w:val="left" w:pos="4380"/>
        </w:tabs>
        <w:ind w:left="0"/>
      </w:pPr>
    </w:p>
    <w:p w14:paraId="1E411082" w14:textId="77777777" w:rsidR="00900E5B" w:rsidRPr="00E3265C" w:rsidRDefault="00900E5B" w:rsidP="00FE6722">
      <w:pPr>
        <w:pStyle w:val="MONormal"/>
        <w:tabs>
          <w:tab w:val="left" w:pos="4380"/>
        </w:tabs>
        <w:ind w:left="0"/>
        <w:sectPr w:rsidR="00900E5B" w:rsidRPr="00E3265C" w:rsidSect="00A942FA">
          <w:headerReference w:type="default" r:id="rId12"/>
          <w:footerReference w:type="default" r:id="rId13"/>
          <w:headerReference w:type="first" r:id="rId14"/>
          <w:footerReference w:type="first" r:id="rId15"/>
          <w:pgSz w:w="11907" w:h="16840" w:code="9"/>
          <w:pgMar w:top="709" w:right="1304" w:bottom="709" w:left="1304" w:header="709" w:footer="289" w:gutter="0"/>
          <w:cols w:space="708"/>
          <w:formProt w:val="0"/>
          <w:docGrid w:linePitch="360"/>
        </w:sectPr>
      </w:pPr>
    </w:p>
    <w:p w14:paraId="5CFEAE5E" w14:textId="6AAC6C80" w:rsidR="00DF31B1" w:rsidRDefault="00DF31B1" w:rsidP="00F9416E">
      <w:pPr>
        <w:pStyle w:val="TtuloTDC"/>
        <w:tabs>
          <w:tab w:val="left" w:pos="8928"/>
        </w:tabs>
        <w:rPr>
          <w:lang w:bidi="en-US"/>
        </w:rPr>
      </w:pPr>
    </w:p>
    <w:sectPr w:rsidR="00DF31B1" w:rsidSect="00DF7D24">
      <w:headerReference w:type="default" r:id="rId16"/>
      <w:pgSz w:w="11907" w:h="16840" w:code="9"/>
      <w:pgMar w:top="1405" w:right="1134" w:bottom="1701" w:left="1134" w:header="709" w:footer="5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4FB5" w14:textId="77777777" w:rsidR="001049BE" w:rsidRPr="00E3265C" w:rsidRDefault="001049BE">
      <w:pPr>
        <w:pStyle w:val="Encabezado"/>
      </w:pPr>
      <w:r w:rsidRPr="00E3265C">
        <w:separator/>
      </w:r>
    </w:p>
  </w:endnote>
  <w:endnote w:type="continuationSeparator" w:id="0">
    <w:p w14:paraId="19AF1D3A" w14:textId="77777777" w:rsidR="001049BE" w:rsidRPr="00E3265C" w:rsidRDefault="001049BE">
      <w:pPr>
        <w:pStyle w:val="Encabezado"/>
      </w:pPr>
      <w:r w:rsidRPr="00E326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XJJWV+Transit-Normal">
    <w:altName w:val="Transit"/>
    <w:panose1 w:val="00000000000000000000"/>
    <w:charset w:val="00"/>
    <w:family w:val="swiss"/>
    <w:notTrueType/>
    <w:pitch w:val="default"/>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9" w:type="dxa"/>
      <w:jc w:val="center"/>
      <w:tblBorders>
        <w:top w:val="single" w:sz="4" w:space="0" w:color="5B5C5E"/>
        <w:left w:val="single" w:sz="4" w:space="0" w:color="5B5C5E"/>
        <w:bottom w:val="single" w:sz="4" w:space="0" w:color="5B5C5E"/>
        <w:right w:val="single" w:sz="4" w:space="0" w:color="5B5C5E"/>
        <w:insideV w:val="single" w:sz="4" w:space="0" w:color="5B5C5E"/>
      </w:tblBorders>
      <w:tblLayout w:type="fixed"/>
      <w:tblCellMar>
        <w:left w:w="57" w:type="dxa"/>
        <w:right w:w="57" w:type="dxa"/>
      </w:tblCellMar>
      <w:tblLook w:val="0000" w:firstRow="0" w:lastRow="0" w:firstColumn="0" w:lastColumn="0" w:noHBand="0" w:noVBand="0"/>
    </w:tblPr>
    <w:tblGrid>
      <w:gridCol w:w="2547"/>
      <w:gridCol w:w="2414"/>
      <w:gridCol w:w="1248"/>
      <w:gridCol w:w="1016"/>
      <w:gridCol w:w="1559"/>
      <w:gridCol w:w="515"/>
    </w:tblGrid>
    <w:tr w:rsidR="00BE4F0F" w:rsidRPr="00E3265C" w14:paraId="0624F3F6" w14:textId="77777777" w:rsidTr="00770031">
      <w:trPr>
        <w:trHeight w:val="131"/>
        <w:jc w:val="center"/>
      </w:trPr>
      <w:tc>
        <w:tcPr>
          <w:tcW w:w="2547" w:type="dxa"/>
        </w:tcPr>
        <w:p w14:paraId="7ABCAC83" w14:textId="77777777" w:rsidR="00BE4F0F" w:rsidRPr="00E3265C" w:rsidRDefault="00BE4F0F" w:rsidP="000B57DD">
          <w:pPr>
            <w:spacing w:line="360" w:lineRule="auto"/>
            <w:rPr>
              <w:b/>
              <w:bCs/>
              <w:sz w:val="12"/>
            </w:rPr>
          </w:pPr>
          <w:r w:rsidRPr="00E3265C">
            <w:rPr>
              <w:b/>
              <w:bCs/>
              <w:sz w:val="12"/>
            </w:rPr>
            <w:t xml:space="preserve">Position </w:t>
          </w:r>
          <w:proofErr w:type="spellStart"/>
          <w:r w:rsidRPr="00E3265C">
            <w:rPr>
              <w:b/>
              <w:bCs/>
              <w:sz w:val="12"/>
            </w:rPr>
            <w:t>of</w:t>
          </w:r>
          <w:proofErr w:type="spellEnd"/>
          <w:r w:rsidRPr="00E3265C">
            <w:rPr>
              <w:b/>
              <w:bCs/>
              <w:sz w:val="12"/>
            </w:rPr>
            <w:t xml:space="preserve"> </w:t>
          </w:r>
          <w:proofErr w:type="spellStart"/>
          <w:r w:rsidRPr="00E3265C">
            <w:rPr>
              <w:b/>
              <w:bCs/>
              <w:sz w:val="12"/>
            </w:rPr>
            <w:t>document</w:t>
          </w:r>
          <w:proofErr w:type="spellEnd"/>
          <w:r w:rsidRPr="00E3265C">
            <w:rPr>
              <w:b/>
              <w:bCs/>
              <w:sz w:val="12"/>
            </w:rPr>
            <w:t xml:space="preserve"> </w:t>
          </w:r>
          <w:proofErr w:type="spellStart"/>
          <w:r w:rsidRPr="00E3265C">
            <w:rPr>
              <w:b/>
              <w:bCs/>
              <w:sz w:val="12"/>
            </w:rPr>
            <w:t>owner</w:t>
          </w:r>
          <w:proofErr w:type="spellEnd"/>
          <w:r w:rsidRPr="00E3265C">
            <w:rPr>
              <w:b/>
              <w:bCs/>
              <w:sz w:val="12"/>
            </w:rPr>
            <w:t>:</w:t>
          </w:r>
        </w:p>
      </w:tc>
      <w:tc>
        <w:tcPr>
          <w:tcW w:w="2414" w:type="dxa"/>
        </w:tcPr>
        <w:p w14:paraId="33330930" w14:textId="77777777" w:rsidR="00BE4F0F" w:rsidRPr="00E3265C" w:rsidRDefault="00BE4F0F" w:rsidP="00C87CA4">
          <w:pPr>
            <w:spacing w:line="360" w:lineRule="auto"/>
            <w:rPr>
              <w:b/>
              <w:bCs/>
              <w:sz w:val="12"/>
            </w:rPr>
          </w:pPr>
          <w:r w:rsidRPr="00E3265C">
            <w:rPr>
              <w:b/>
              <w:bCs/>
              <w:sz w:val="12"/>
            </w:rPr>
            <w:t>Document type:</w:t>
          </w:r>
        </w:p>
      </w:tc>
      <w:tc>
        <w:tcPr>
          <w:tcW w:w="2264" w:type="dxa"/>
          <w:gridSpan w:val="2"/>
        </w:tcPr>
        <w:p w14:paraId="47F449FB" w14:textId="77777777" w:rsidR="00BE4F0F" w:rsidRPr="00E3265C" w:rsidRDefault="00BE4F0F" w:rsidP="00C87CA4">
          <w:pPr>
            <w:spacing w:line="360" w:lineRule="auto"/>
            <w:rPr>
              <w:b/>
              <w:bCs/>
              <w:sz w:val="12"/>
            </w:rPr>
          </w:pPr>
          <w:r w:rsidRPr="00E3265C">
            <w:rPr>
              <w:b/>
              <w:bCs/>
              <w:sz w:val="12"/>
            </w:rPr>
            <w:t>Document ID:</w:t>
          </w:r>
        </w:p>
      </w:tc>
      <w:tc>
        <w:tcPr>
          <w:tcW w:w="1559" w:type="dxa"/>
        </w:tcPr>
        <w:p w14:paraId="01C71055" w14:textId="77777777" w:rsidR="00BE4F0F" w:rsidRPr="00E3265C" w:rsidRDefault="00BE4F0F" w:rsidP="00D72202">
          <w:pPr>
            <w:spacing w:line="360" w:lineRule="auto"/>
            <w:rPr>
              <w:b/>
              <w:bCs/>
              <w:sz w:val="12"/>
            </w:rPr>
          </w:pPr>
          <w:r w:rsidRPr="00E3265C">
            <w:rPr>
              <w:b/>
              <w:bCs/>
              <w:sz w:val="12"/>
            </w:rPr>
            <w:t>Revision:</w:t>
          </w:r>
        </w:p>
      </w:tc>
      <w:tc>
        <w:tcPr>
          <w:tcW w:w="515" w:type="dxa"/>
        </w:tcPr>
        <w:p w14:paraId="4CCA40CE" w14:textId="77777777" w:rsidR="00BE4F0F" w:rsidRPr="00E3265C" w:rsidRDefault="00BE4F0F" w:rsidP="00C87CA4">
          <w:pPr>
            <w:spacing w:line="360" w:lineRule="auto"/>
            <w:rPr>
              <w:b/>
              <w:bCs/>
              <w:sz w:val="12"/>
            </w:rPr>
          </w:pPr>
          <w:r w:rsidRPr="00E3265C">
            <w:rPr>
              <w:b/>
              <w:bCs/>
              <w:sz w:val="12"/>
            </w:rPr>
            <w:t>Page:</w:t>
          </w:r>
        </w:p>
      </w:tc>
    </w:tr>
    <w:tr w:rsidR="00BE4F0F" w:rsidRPr="00E3265C" w14:paraId="65E3D3D6" w14:textId="77777777" w:rsidTr="00770031">
      <w:trPr>
        <w:trHeight w:val="213"/>
        <w:jc w:val="center"/>
      </w:trPr>
      <w:tc>
        <w:tcPr>
          <w:tcW w:w="2547" w:type="dxa"/>
          <w:tcBorders>
            <w:bottom w:val="single" w:sz="4" w:space="0" w:color="5B5C5E"/>
          </w:tcBorders>
          <w:vAlign w:val="center"/>
        </w:tcPr>
        <w:p w14:paraId="52AFD5AB" w14:textId="2D438662" w:rsidR="00BE4F0F" w:rsidRPr="00770031" w:rsidRDefault="003939E4" w:rsidP="00770031">
          <w:pPr>
            <w:tabs>
              <w:tab w:val="left" w:pos="830"/>
            </w:tabs>
            <w:rPr>
              <w:color w:val="5B5C5E"/>
              <w:sz w:val="16"/>
              <w:szCs w:val="16"/>
            </w:rPr>
          </w:pPr>
          <w:r w:rsidRPr="00770031">
            <w:rPr>
              <w:color w:val="5B5C5E"/>
              <w:sz w:val="16"/>
              <w:szCs w:val="16"/>
            </w:rPr>
            <w:t xml:space="preserve"> </w:t>
          </w:r>
          <w:sdt>
            <w:sdtPr>
              <w:rPr>
                <w:color w:val="5B5C5E"/>
                <w:sz w:val="16"/>
                <w:szCs w:val="16"/>
              </w:rPr>
              <w:alias w:val="administrador_servicio"/>
              <w:tag w:val="administrador_servicio"/>
              <w:id w:val="621726034"/>
              <w:placeholder>
                <w:docPart w:val="DefaultPlaceholder_-1854013440"/>
              </w:placeholder>
            </w:sdtPr>
            <w:sdtContent>
              <w:proofErr w:type="spellStart"/>
              <w:r w:rsidRPr="00770031">
                <w:rPr>
                  <w:color w:val="5B5C5E"/>
                  <w:sz w:val="16"/>
                  <w:szCs w:val="16"/>
                </w:rPr>
                <w:t>administrador_servicio</w:t>
              </w:r>
              <w:proofErr w:type="spellEnd"/>
            </w:sdtContent>
          </w:sdt>
          <w:r w:rsidRPr="00770031">
            <w:rPr>
              <w:color w:val="5B5C5E"/>
              <w:sz w:val="16"/>
              <w:szCs w:val="16"/>
            </w:rPr>
            <w:t xml:space="preserve"> </w:t>
          </w:r>
        </w:p>
      </w:tc>
      <w:tc>
        <w:tcPr>
          <w:tcW w:w="2414" w:type="dxa"/>
          <w:tcBorders>
            <w:bottom w:val="single" w:sz="4" w:space="0" w:color="5B5C5E"/>
          </w:tcBorders>
          <w:vAlign w:val="center"/>
        </w:tcPr>
        <w:p w14:paraId="3EA4EEE4" w14:textId="68199B92" w:rsidR="00BE4F0F" w:rsidRPr="00770031" w:rsidRDefault="003939E4" w:rsidP="00770031">
          <w:pPr>
            <w:tabs>
              <w:tab w:val="left" w:pos="830"/>
            </w:tabs>
            <w:rPr>
              <w:color w:val="5B5C5E"/>
              <w:sz w:val="16"/>
              <w:szCs w:val="16"/>
            </w:rPr>
          </w:pPr>
          <w:r w:rsidRPr="00770031">
            <w:rPr>
              <w:color w:val="5B5C5E"/>
              <w:sz w:val="16"/>
              <w:szCs w:val="16"/>
            </w:rPr>
            <w:t xml:space="preserve"> </w:t>
          </w:r>
          <w:sdt>
            <w:sdtPr>
              <w:rPr>
                <w:color w:val="5B5C5E"/>
                <w:sz w:val="16"/>
                <w:szCs w:val="16"/>
              </w:rPr>
              <w:alias w:val="tipo_documento"/>
              <w:tag w:val="tipo_documento"/>
              <w:id w:val="1841198202"/>
              <w:placeholder>
                <w:docPart w:val="4385CDA6C494492FB6C8EE788D3BF71C"/>
              </w:placeholder>
            </w:sdtPr>
            <w:sdtContent>
              <w:proofErr w:type="spellStart"/>
              <w:r w:rsidR="00D3574B" w:rsidRPr="00770031">
                <w:rPr>
                  <w:color w:val="5B5C5E"/>
                  <w:sz w:val="16"/>
                  <w:szCs w:val="16"/>
                </w:rPr>
                <w:t>tipo_documento</w:t>
              </w:r>
              <w:proofErr w:type="spellEnd"/>
            </w:sdtContent>
          </w:sdt>
        </w:p>
      </w:tc>
      <w:tc>
        <w:tcPr>
          <w:tcW w:w="2264" w:type="dxa"/>
          <w:gridSpan w:val="2"/>
          <w:tcBorders>
            <w:bottom w:val="single" w:sz="4" w:space="0" w:color="5B5C5E"/>
          </w:tcBorders>
          <w:vAlign w:val="center"/>
        </w:tcPr>
        <w:p w14:paraId="586D7EA3" w14:textId="60442706" w:rsidR="00BE4F0F" w:rsidRPr="00770031" w:rsidRDefault="003939E4" w:rsidP="00770031">
          <w:pPr>
            <w:tabs>
              <w:tab w:val="left" w:pos="830"/>
            </w:tabs>
            <w:rPr>
              <w:color w:val="5B5C5E"/>
              <w:sz w:val="16"/>
              <w:szCs w:val="16"/>
            </w:rPr>
          </w:pPr>
          <w:r w:rsidRPr="00770031">
            <w:rPr>
              <w:color w:val="5B5C5E"/>
              <w:sz w:val="16"/>
              <w:szCs w:val="16"/>
            </w:rPr>
            <w:t xml:space="preserve"> </w:t>
          </w:r>
          <w:sdt>
            <w:sdtPr>
              <w:rPr>
                <w:color w:val="5B5C5E"/>
                <w:sz w:val="16"/>
                <w:szCs w:val="16"/>
              </w:rPr>
              <w:alias w:val="codigo_documento"/>
              <w:tag w:val="codigo_documento"/>
              <w:id w:val="230667437"/>
              <w:placeholder>
                <w:docPart w:val="F87870F96B2A4FCFBFDF53C8E4D691B4"/>
              </w:placeholder>
            </w:sdtPr>
            <w:sdtContent>
              <w:proofErr w:type="spellStart"/>
              <w:r w:rsidR="00D3574B" w:rsidRPr="00770031">
                <w:rPr>
                  <w:color w:val="5B5C5E"/>
                  <w:sz w:val="16"/>
                  <w:szCs w:val="16"/>
                </w:rPr>
                <w:t>codigo_documento</w:t>
              </w:r>
              <w:proofErr w:type="spellEnd"/>
            </w:sdtContent>
          </w:sdt>
        </w:p>
      </w:tc>
      <w:tc>
        <w:tcPr>
          <w:tcW w:w="1559" w:type="dxa"/>
          <w:tcBorders>
            <w:bottom w:val="single" w:sz="4" w:space="0" w:color="5B5C5E"/>
          </w:tcBorders>
          <w:vAlign w:val="center"/>
        </w:tcPr>
        <w:sdt>
          <w:sdtPr>
            <w:rPr>
              <w:sz w:val="16"/>
              <w:szCs w:val="16"/>
            </w:rPr>
            <w:alias w:val="revision_actual "/>
            <w:tag w:val="revision_actual "/>
            <w:id w:val="1737130688"/>
            <w:placeholder>
              <w:docPart w:val="DefaultPlaceholder_-1854013440"/>
            </w:placeholder>
          </w:sdtPr>
          <w:sdtContent>
            <w:p w14:paraId="7BA01CEF" w14:textId="2B59EC29" w:rsidR="00BE4F0F" w:rsidRPr="00770031" w:rsidRDefault="003939E4" w:rsidP="00770031">
              <w:pPr>
                <w:pStyle w:val="Encabezado"/>
                <w:rPr>
                  <w:sz w:val="16"/>
                  <w:szCs w:val="16"/>
                </w:rPr>
              </w:pPr>
              <w:proofErr w:type="spellStart"/>
              <w:r w:rsidRPr="00770031">
                <w:rPr>
                  <w:sz w:val="16"/>
                  <w:szCs w:val="16"/>
                </w:rPr>
                <w:t>revision_actual</w:t>
              </w:r>
              <w:proofErr w:type="spellEnd"/>
              <w:r w:rsidRPr="00770031">
                <w:rPr>
                  <w:sz w:val="16"/>
                  <w:szCs w:val="16"/>
                </w:rPr>
                <w:t xml:space="preserve"> </w:t>
              </w:r>
            </w:p>
          </w:sdtContent>
        </w:sdt>
      </w:tc>
      <w:tc>
        <w:tcPr>
          <w:tcW w:w="515" w:type="dxa"/>
          <w:tcBorders>
            <w:bottom w:val="single" w:sz="4" w:space="0" w:color="5B5C5E"/>
          </w:tcBorders>
          <w:vAlign w:val="center"/>
        </w:tcPr>
        <w:p w14:paraId="48830857" w14:textId="77777777" w:rsidR="00BE4F0F" w:rsidRPr="00770031" w:rsidRDefault="00BE4F0F" w:rsidP="00770031">
          <w:pPr>
            <w:tabs>
              <w:tab w:val="left" w:pos="830"/>
            </w:tabs>
            <w:rPr>
              <w:color w:val="5B5C5E"/>
              <w:sz w:val="16"/>
              <w:szCs w:val="16"/>
            </w:rPr>
          </w:pPr>
          <w:r w:rsidRPr="00770031">
            <w:rPr>
              <w:rStyle w:val="Nmerodepgina"/>
              <w:sz w:val="16"/>
              <w:szCs w:val="16"/>
            </w:rPr>
            <w:fldChar w:fldCharType="begin"/>
          </w:r>
          <w:r w:rsidRPr="00770031">
            <w:rPr>
              <w:rStyle w:val="Nmerodepgina"/>
              <w:sz w:val="16"/>
              <w:szCs w:val="16"/>
            </w:rPr>
            <w:instrText xml:space="preserve"> PAGE </w:instrText>
          </w:r>
          <w:r w:rsidRPr="00770031">
            <w:rPr>
              <w:rStyle w:val="Nmerodepgina"/>
              <w:sz w:val="16"/>
              <w:szCs w:val="16"/>
            </w:rPr>
            <w:fldChar w:fldCharType="separate"/>
          </w:r>
          <w:r w:rsidRPr="00770031">
            <w:rPr>
              <w:rStyle w:val="Nmerodepgina"/>
              <w:sz w:val="16"/>
              <w:szCs w:val="16"/>
            </w:rPr>
            <w:t>12</w:t>
          </w:r>
          <w:r w:rsidRPr="00770031">
            <w:rPr>
              <w:rStyle w:val="Nmerodepgina"/>
              <w:sz w:val="16"/>
              <w:szCs w:val="16"/>
            </w:rPr>
            <w:fldChar w:fldCharType="end"/>
          </w:r>
          <w:r w:rsidRPr="00770031">
            <w:rPr>
              <w:rStyle w:val="Nmerodepgina"/>
              <w:sz w:val="16"/>
              <w:szCs w:val="16"/>
            </w:rPr>
            <w:t xml:space="preserve"> (</w:t>
          </w:r>
          <w:r w:rsidRPr="00770031">
            <w:rPr>
              <w:rStyle w:val="Nmerodepgina"/>
              <w:sz w:val="16"/>
              <w:szCs w:val="16"/>
            </w:rPr>
            <w:fldChar w:fldCharType="begin"/>
          </w:r>
          <w:r w:rsidRPr="00770031">
            <w:rPr>
              <w:rStyle w:val="Nmerodepgina"/>
              <w:sz w:val="16"/>
              <w:szCs w:val="16"/>
            </w:rPr>
            <w:instrText xml:space="preserve"> NUMPAGES </w:instrText>
          </w:r>
          <w:r w:rsidRPr="00770031">
            <w:rPr>
              <w:rStyle w:val="Nmerodepgina"/>
              <w:sz w:val="16"/>
              <w:szCs w:val="16"/>
            </w:rPr>
            <w:fldChar w:fldCharType="separate"/>
          </w:r>
          <w:r w:rsidRPr="00770031">
            <w:rPr>
              <w:rStyle w:val="Nmerodepgina"/>
              <w:sz w:val="16"/>
              <w:szCs w:val="16"/>
            </w:rPr>
            <w:t>13</w:t>
          </w:r>
          <w:r w:rsidRPr="00770031">
            <w:rPr>
              <w:rStyle w:val="Nmerodepgina"/>
              <w:sz w:val="16"/>
              <w:szCs w:val="16"/>
            </w:rPr>
            <w:fldChar w:fldCharType="end"/>
          </w:r>
          <w:r w:rsidRPr="00770031">
            <w:rPr>
              <w:rStyle w:val="Nmerodepgina"/>
              <w:sz w:val="16"/>
              <w:szCs w:val="16"/>
            </w:rPr>
            <w:t>)</w:t>
          </w:r>
        </w:p>
      </w:tc>
    </w:tr>
    <w:tr w:rsidR="00EA1F2C" w:rsidRPr="00E3265C" w14:paraId="0FC890BE" w14:textId="77777777" w:rsidTr="00BD4740">
      <w:trPr>
        <w:trHeight w:val="349"/>
        <w:jc w:val="center"/>
      </w:trPr>
      <w:tc>
        <w:tcPr>
          <w:tcW w:w="4961" w:type="dxa"/>
          <w:gridSpan w:val="2"/>
          <w:vMerge w:val="restart"/>
          <w:tcBorders>
            <w:top w:val="single" w:sz="4" w:space="0" w:color="5B5C5E"/>
            <w:left w:val="single" w:sz="4" w:space="0" w:color="5B5C5E"/>
            <w:bottom w:val="nil"/>
            <w:right w:val="single" w:sz="4" w:space="0" w:color="auto"/>
          </w:tcBorders>
          <w:vAlign w:val="center"/>
        </w:tcPr>
        <w:p w14:paraId="42EA5B9D" w14:textId="0CA6F950" w:rsidR="00EA1F2C" w:rsidRPr="00E3265C" w:rsidRDefault="00185624" w:rsidP="00907AEA">
          <w:pPr>
            <w:tabs>
              <w:tab w:val="left" w:pos="830"/>
            </w:tabs>
            <w:spacing w:before="40"/>
            <w:rPr>
              <w:sz w:val="13"/>
              <w:szCs w:val="13"/>
            </w:rPr>
          </w:pPr>
          <w:r w:rsidRPr="00185624">
            <w:rPr>
              <w:sz w:val="13"/>
              <w:szCs w:val="13"/>
            </w:rPr>
            <w:t xml:space="preserve">NOTA: Su contenido es de carácter formativo y se encuentra sujeto a revisión. No debe considerarse como documento oficial ni utilizarse como referencia técnica certificada durante el período de prueba de implementación solicitado por </w:t>
          </w:r>
          <w:proofErr w:type="spellStart"/>
          <w:r w:rsidRPr="00185624">
            <w:rPr>
              <w:sz w:val="13"/>
              <w:szCs w:val="13"/>
            </w:rPr>
            <w:t>Metso</w:t>
          </w:r>
          <w:proofErr w:type="spellEnd"/>
          <w:r w:rsidRPr="00185624">
            <w:rPr>
              <w:sz w:val="13"/>
              <w:szCs w:val="13"/>
            </w:rPr>
            <w:t>.</w:t>
          </w:r>
        </w:p>
      </w:tc>
      <w:tc>
        <w:tcPr>
          <w:tcW w:w="1248" w:type="dxa"/>
          <w:tcBorders>
            <w:top w:val="single" w:sz="4" w:space="0" w:color="5B5C5E"/>
            <w:left w:val="single" w:sz="4" w:space="0" w:color="5B5C5E"/>
            <w:bottom w:val="nil"/>
            <w:right w:val="single" w:sz="4" w:space="0" w:color="auto"/>
          </w:tcBorders>
          <w:vAlign w:val="center"/>
        </w:tcPr>
        <w:p w14:paraId="33C95DF8" w14:textId="24813456" w:rsidR="00EA1F2C" w:rsidRPr="00770031" w:rsidRDefault="00BD4740" w:rsidP="00BD4740">
          <w:pPr>
            <w:tabs>
              <w:tab w:val="left" w:pos="830"/>
            </w:tabs>
            <w:spacing w:before="40"/>
            <w:jc w:val="center"/>
            <w:rPr>
              <w:color w:val="5B5C5E"/>
              <w:sz w:val="12"/>
              <w:szCs w:val="12"/>
            </w:rPr>
          </w:pPr>
          <w:r>
            <w:rPr>
              <w:sz w:val="12"/>
              <w:szCs w:val="12"/>
            </w:rPr>
            <w:t>Período máximo de revisión del doc.:</w:t>
          </w:r>
        </w:p>
      </w:tc>
      <w:sdt>
        <w:sdtPr>
          <w:rPr>
            <w:color w:val="5B5C5E"/>
            <w:sz w:val="12"/>
            <w:szCs w:val="10"/>
          </w:rPr>
          <w:alias w:val="dias_duracion_revision"/>
          <w:tag w:val="dias_duracion_revision"/>
          <w:id w:val="806980027"/>
          <w:placeholder>
            <w:docPart w:val="DefaultPlaceholder_-1854013440"/>
          </w:placeholder>
        </w:sdtPr>
        <w:sdtContent>
          <w:tc>
            <w:tcPr>
              <w:tcW w:w="1016" w:type="dxa"/>
              <w:tcBorders>
                <w:top w:val="single" w:sz="4" w:space="0" w:color="5B5C5E"/>
                <w:left w:val="single" w:sz="4" w:space="0" w:color="5B5C5E"/>
                <w:bottom w:val="nil"/>
                <w:right w:val="single" w:sz="4" w:space="0" w:color="auto"/>
              </w:tcBorders>
              <w:vAlign w:val="center"/>
            </w:tcPr>
            <w:p w14:paraId="4F26B4F5" w14:textId="21F5BCAE" w:rsidR="00EA1F2C" w:rsidRPr="00E3265C" w:rsidRDefault="00BD4740" w:rsidP="00271984">
              <w:pPr>
                <w:tabs>
                  <w:tab w:val="left" w:pos="830"/>
                </w:tabs>
                <w:spacing w:before="40"/>
                <w:rPr>
                  <w:color w:val="5B5C5E"/>
                  <w:sz w:val="12"/>
                  <w:szCs w:val="10"/>
                </w:rPr>
              </w:pPr>
              <w:proofErr w:type="spellStart"/>
              <w:r>
                <w:rPr>
                  <w:color w:val="5B5C5E"/>
                  <w:sz w:val="12"/>
                  <w:szCs w:val="10"/>
                </w:rPr>
                <w:t>dias_duracion_revision</w:t>
              </w:r>
              <w:proofErr w:type="spellEnd"/>
            </w:p>
          </w:tc>
        </w:sdtContent>
      </w:sdt>
      <w:tc>
        <w:tcPr>
          <w:tcW w:w="2074" w:type="dxa"/>
          <w:gridSpan w:val="2"/>
          <w:vMerge w:val="restart"/>
          <w:tcBorders>
            <w:top w:val="single" w:sz="4" w:space="0" w:color="5B5C5E"/>
            <w:left w:val="single" w:sz="4" w:space="0" w:color="auto"/>
            <w:bottom w:val="nil"/>
            <w:right w:val="single" w:sz="4" w:space="0" w:color="5B5C5E"/>
          </w:tcBorders>
        </w:tcPr>
        <w:p w14:paraId="2FA2B362" w14:textId="0EBAB778" w:rsidR="00EA1F2C" w:rsidRPr="00E3265C" w:rsidRDefault="00EA1F2C" w:rsidP="000F6AAF">
          <w:pPr>
            <w:tabs>
              <w:tab w:val="left" w:pos="830"/>
            </w:tabs>
            <w:spacing w:before="40"/>
            <w:rPr>
              <w:color w:val="5B5C5E"/>
              <w:sz w:val="12"/>
            </w:rPr>
          </w:pPr>
        </w:p>
      </w:tc>
    </w:tr>
    <w:tr w:rsidR="00EA1F2C" w:rsidRPr="00E3265C" w14:paraId="4383B53E" w14:textId="77777777" w:rsidTr="00BD4740">
      <w:trPr>
        <w:trHeight w:val="50"/>
        <w:jc w:val="center"/>
      </w:trPr>
      <w:tc>
        <w:tcPr>
          <w:tcW w:w="4961" w:type="dxa"/>
          <w:gridSpan w:val="2"/>
          <w:vMerge/>
          <w:tcBorders>
            <w:left w:val="single" w:sz="4" w:space="0" w:color="5B5C5E"/>
            <w:right w:val="single" w:sz="4" w:space="0" w:color="auto"/>
          </w:tcBorders>
        </w:tcPr>
        <w:p w14:paraId="1C659035" w14:textId="77777777" w:rsidR="00EA1F2C" w:rsidRPr="00E3265C" w:rsidRDefault="00EA1F2C" w:rsidP="00907AEA">
          <w:pPr>
            <w:tabs>
              <w:tab w:val="left" w:pos="830"/>
            </w:tabs>
            <w:spacing w:before="40"/>
            <w:rPr>
              <w:sz w:val="12"/>
            </w:rPr>
          </w:pPr>
        </w:p>
      </w:tc>
      <w:tc>
        <w:tcPr>
          <w:tcW w:w="1248" w:type="dxa"/>
          <w:tcBorders>
            <w:left w:val="single" w:sz="4" w:space="0" w:color="5B5C5E"/>
            <w:right w:val="single" w:sz="4" w:space="0" w:color="auto"/>
          </w:tcBorders>
          <w:vAlign w:val="center"/>
        </w:tcPr>
        <w:p w14:paraId="7F5A0A28" w14:textId="259015A1" w:rsidR="00EA1F2C" w:rsidRPr="00770031" w:rsidRDefault="00BD4740" w:rsidP="00BD4740">
          <w:pPr>
            <w:tabs>
              <w:tab w:val="left" w:pos="830"/>
            </w:tabs>
            <w:spacing w:before="40"/>
            <w:jc w:val="center"/>
            <w:rPr>
              <w:sz w:val="12"/>
              <w:szCs w:val="12"/>
            </w:rPr>
          </w:pPr>
          <w:r>
            <w:rPr>
              <w:sz w:val="12"/>
              <w:szCs w:val="12"/>
            </w:rPr>
            <w:t>Fecha última revisión:</w:t>
          </w:r>
        </w:p>
      </w:tc>
      <w:sdt>
        <w:sdtPr>
          <w:rPr>
            <w:sz w:val="12"/>
          </w:rPr>
          <w:alias w:val="fecha_ultima_revision"/>
          <w:tag w:val="fecha_ultima_revision"/>
          <w:id w:val="-161317166"/>
          <w:placeholder>
            <w:docPart w:val="DefaultPlaceholder_-1854013440"/>
          </w:placeholder>
        </w:sdtPr>
        <w:sdtContent>
          <w:tc>
            <w:tcPr>
              <w:tcW w:w="1016" w:type="dxa"/>
              <w:tcBorders>
                <w:top w:val="single" w:sz="4" w:space="0" w:color="auto"/>
                <w:left w:val="single" w:sz="4" w:space="0" w:color="5B5C5E"/>
                <w:bottom w:val="single" w:sz="4" w:space="0" w:color="auto"/>
                <w:right w:val="single" w:sz="4" w:space="0" w:color="auto"/>
              </w:tcBorders>
            </w:tcPr>
            <w:p w14:paraId="3C44969E" w14:textId="160A6D99" w:rsidR="00EA1F2C" w:rsidRPr="00E3265C" w:rsidRDefault="00BD4740" w:rsidP="00C87CA4">
              <w:pPr>
                <w:tabs>
                  <w:tab w:val="left" w:pos="830"/>
                </w:tabs>
                <w:spacing w:before="40"/>
                <w:rPr>
                  <w:sz w:val="12"/>
                </w:rPr>
              </w:pPr>
              <w:proofErr w:type="spellStart"/>
              <w:r>
                <w:rPr>
                  <w:sz w:val="12"/>
                </w:rPr>
                <w:t>fecha_ultima_revision</w:t>
              </w:r>
              <w:proofErr w:type="spellEnd"/>
            </w:p>
          </w:tc>
        </w:sdtContent>
      </w:sdt>
      <w:tc>
        <w:tcPr>
          <w:tcW w:w="2074" w:type="dxa"/>
          <w:gridSpan w:val="2"/>
          <w:vMerge/>
          <w:tcBorders>
            <w:left w:val="single" w:sz="4" w:space="0" w:color="auto"/>
            <w:right w:val="single" w:sz="4" w:space="0" w:color="5B5C5E"/>
          </w:tcBorders>
        </w:tcPr>
        <w:p w14:paraId="2E530F6E" w14:textId="77777777" w:rsidR="00EA1F2C" w:rsidRPr="00E3265C" w:rsidRDefault="00EA1F2C" w:rsidP="00514E09">
          <w:pPr>
            <w:tabs>
              <w:tab w:val="left" w:pos="830"/>
            </w:tabs>
            <w:spacing w:before="40"/>
            <w:jc w:val="center"/>
            <w:rPr>
              <w:color w:val="5B5C5E"/>
              <w:sz w:val="12"/>
              <w:szCs w:val="12"/>
            </w:rPr>
          </w:pPr>
        </w:p>
      </w:tc>
    </w:tr>
  </w:tbl>
  <w:p w14:paraId="60E7BC1D" w14:textId="77777777" w:rsidR="00BE4F0F" w:rsidRPr="00E3265C" w:rsidRDefault="00BE4F0F" w:rsidP="00514E09">
    <w:pPr>
      <w:pStyle w:val="OutotecAlatunniste"/>
      <w:spacing w:before="240"/>
      <w:ind w:left="0"/>
      <w:jc w:val="left"/>
      <w:rPr>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9" w:type="dxa"/>
      <w:jc w:val="center"/>
      <w:tblBorders>
        <w:top w:val="single" w:sz="4" w:space="0" w:color="5B5C5E"/>
        <w:left w:val="single" w:sz="4" w:space="0" w:color="5B5C5E"/>
        <w:bottom w:val="single" w:sz="4" w:space="0" w:color="5B5C5E"/>
        <w:right w:val="single" w:sz="4" w:space="0" w:color="5B5C5E"/>
        <w:insideV w:val="single" w:sz="4" w:space="0" w:color="5B5C5E"/>
      </w:tblBorders>
      <w:tblLayout w:type="fixed"/>
      <w:tblCellMar>
        <w:left w:w="57" w:type="dxa"/>
        <w:right w:w="57" w:type="dxa"/>
      </w:tblCellMar>
      <w:tblLook w:val="0000" w:firstRow="0" w:lastRow="0" w:firstColumn="0" w:lastColumn="0" w:noHBand="0" w:noVBand="0"/>
    </w:tblPr>
    <w:tblGrid>
      <w:gridCol w:w="1247"/>
      <w:gridCol w:w="1163"/>
      <w:gridCol w:w="1531"/>
      <w:gridCol w:w="1021"/>
      <w:gridCol w:w="2438"/>
      <w:gridCol w:w="1118"/>
      <w:gridCol w:w="775"/>
      <w:gridCol w:w="6"/>
    </w:tblGrid>
    <w:tr w:rsidR="00BE4F0F" w:rsidRPr="00E3265C" w14:paraId="2B35EA41" w14:textId="77777777" w:rsidTr="00803381">
      <w:trPr>
        <w:gridAfter w:val="1"/>
        <w:wAfter w:w="6" w:type="dxa"/>
        <w:trHeight w:val="113"/>
        <w:jc w:val="center"/>
      </w:trPr>
      <w:tc>
        <w:tcPr>
          <w:tcW w:w="1247" w:type="dxa"/>
        </w:tcPr>
        <w:p w14:paraId="125A306C" w14:textId="77777777" w:rsidR="00BE4F0F" w:rsidRPr="00E3265C" w:rsidRDefault="00BE4F0F" w:rsidP="00906451">
          <w:pPr>
            <w:spacing w:line="360" w:lineRule="auto"/>
            <w:rPr>
              <w:sz w:val="12"/>
            </w:rPr>
          </w:pPr>
          <w:r w:rsidRPr="00E3265C">
            <w:rPr>
              <w:sz w:val="12"/>
            </w:rPr>
            <w:t xml:space="preserve">Project </w:t>
          </w:r>
          <w:proofErr w:type="spellStart"/>
          <w:r w:rsidRPr="00E3265C">
            <w:rPr>
              <w:sz w:val="12"/>
            </w:rPr>
            <w:t>Number</w:t>
          </w:r>
          <w:proofErr w:type="spellEnd"/>
          <w:r w:rsidRPr="00E3265C">
            <w:rPr>
              <w:sz w:val="12"/>
            </w:rPr>
            <w:t>:</w:t>
          </w:r>
        </w:p>
      </w:tc>
      <w:tc>
        <w:tcPr>
          <w:tcW w:w="1163" w:type="dxa"/>
        </w:tcPr>
        <w:p w14:paraId="29004A05" w14:textId="77777777" w:rsidR="00BE4F0F" w:rsidRPr="00E3265C" w:rsidRDefault="00BE4F0F" w:rsidP="00906451">
          <w:pPr>
            <w:spacing w:line="360" w:lineRule="auto"/>
            <w:rPr>
              <w:sz w:val="12"/>
            </w:rPr>
          </w:pPr>
          <w:r w:rsidRPr="00E3265C">
            <w:rPr>
              <w:sz w:val="12"/>
            </w:rPr>
            <w:t>Plant Code:</w:t>
          </w:r>
        </w:p>
      </w:tc>
      <w:tc>
        <w:tcPr>
          <w:tcW w:w="1531" w:type="dxa"/>
        </w:tcPr>
        <w:p w14:paraId="0B2470CB" w14:textId="77777777" w:rsidR="00BE4F0F" w:rsidRPr="00E3265C" w:rsidRDefault="00BE4F0F" w:rsidP="00906451">
          <w:pPr>
            <w:spacing w:line="360" w:lineRule="auto"/>
            <w:rPr>
              <w:sz w:val="12"/>
            </w:rPr>
          </w:pPr>
          <w:r w:rsidRPr="00E3265C">
            <w:rPr>
              <w:sz w:val="12"/>
            </w:rPr>
            <w:t>Plant Unit Code:</w:t>
          </w:r>
        </w:p>
      </w:tc>
      <w:tc>
        <w:tcPr>
          <w:tcW w:w="1021" w:type="dxa"/>
        </w:tcPr>
        <w:p w14:paraId="1007E075" w14:textId="77777777" w:rsidR="00BE4F0F" w:rsidRPr="00E3265C" w:rsidRDefault="00BE4F0F" w:rsidP="00906451">
          <w:pPr>
            <w:spacing w:line="360" w:lineRule="auto"/>
            <w:rPr>
              <w:sz w:val="12"/>
            </w:rPr>
          </w:pPr>
          <w:r w:rsidRPr="00E3265C">
            <w:rPr>
              <w:sz w:val="12"/>
            </w:rPr>
            <w:t>Document Type:</w:t>
          </w:r>
        </w:p>
      </w:tc>
      <w:tc>
        <w:tcPr>
          <w:tcW w:w="2438" w:type="dxa"/>
        </w:tcPr>
        <w:p w14:paraId="193AB1A3" w14:textId="77777777" w:rsidR="00BE4F0F" w:rsidRPr="00E3265C" w:rsidRDefault="00BE4F0F" w:rsidP="00906451">
          <w:pPr>
            <w:spacing w:line="360" w:lineRule="auto"/>
            <w:rPr>
              <w:sz w:val="12"/>
            </w:rPr>
          </w:pPr>
          <w:r w:rsidRPr="00E3265C">
            <w:rPr>
              <w:sz w:val="12"/>
            </w:rPr>
            <w:t>Document ID:</w:t>
          </w:r>
        </w:p>
      </w:tc>
      <w:tc>
        <w:tcPr>
          <w:tcW w:w="1118" w:type="dxa"/>
        </w:tcPr>
        <w:p w14:paraId="7BBD787A" w14:textId="77777777" w:rsidR="00BE4F0F" w:rsidRPr="00E3265C" w:rsidRDefault="00BE4F0F" w:rsidP="00906451">
          <w:pPr>
            <w:spacing w:line="360" w:lineRule="auto"/>
            <w:rPr>
              <w:sz w:val="12"/>
            </w:rPr>
          </w:pPr>
          <w:r w:rsidRPr="00E3265C">
            <w:rPr>
              <w:sz w:val="12"/>
            </w:rPr>
            <w:t>Sheet of Sheets:</w:t>
          </w:r>
        </w:p>
      </w:tc>
      <w:tc>
        <w:tcPr>
          <w:tcW w:w="775" w:type="dxa"/>
        </w:tcPr>
        <w:p w14:paraId="2EC3DE5A" w14:textId="77777777" w:rsidR="00BE4F0F" w:rsidRPr="00E3265C" w:rsidRDefault="00BE4F0F" w:rsidP="00906451">
          <w:pPr>
            <w:spacing w:line="360" w:lineRule="auto"/>
            <w:rPr>
              <w:sz w:val="12"/>
            </w:rPr>
          </w:pPr>
          <w:r w:rsidRPr="00E3265C">
            <w:rPr>
              <w:sz w:val="12"/>
            </w:rPr>
            <w:t>Revision:</w:t>
          </w:r>
        </w:p>
      </w:tc>
    </w:tr>
    <w:tr w:rsidR="00BE4F0F" w:rsidRPr="00E3265C" w14:paraId="2EB7DB91" w14:textId="77777777" w:rsidTr="00803381">
      <w:trPr>
        <w:gridAfter w:val="1"/>
        <w:wAfter w:w="6" w:type="dxa"/>
        <w:trHeight w:val="350"/>
        <w:jc w:val="center"/>
      </w:trPr>
      <w:tc>
        <w:tcPr>
          <w:tcW w:w="1247" w:type="dxa"/>
          <w:tcBorders>
            <w:bottom w:val="single" w:sz="4" w:space="0" w:color="5B5C5E"/>
          </w:tcBorders>
          <w:vAlign w:val="center"/>
        </w:tcPr>
        <w:p w14:paraId="4E6884FF" w14:textId="77777777" w:rsidR="00BE4F0F" w:rsidRPr="00E3265C" w:rsidRDefault="00BE4F0F" w:rsidP="00906451">
          <w:pPr>
            <w:tabs>
              <w:tab w:val="left" w:pos="830"/>
            </w:tabs>
            <w:rPr>
              <w:color w:val="5B5C5E"/>
              <w:sz w:val="24"/>
            </w:rPr>
          </w:pPr>
          <w:r w:rsidRPr="00E3265C">
            <w:rPr>
              <w:color w:val="5B5C5E"/>
              <w:sz w:val="24"/>
            </w:rPr>
            <w:fldChar w:fldCharType="begin"/>
          </w:r>
          <w:r w:rsidRPr="00E3265C">
            <w:rPr>
              <w:color w:val="5B5C5E"/>
              <w:sz w:val="24"/>
            </w:rPr>
            <w:instrText xml:space="preserve"> MACROBUTTON  ""[123456]</w:instrText>
          </w:r>
          <w:r w:rsidRPr="00E3265C">
            <w:rPr>
              <w:color w:val="5B5C5E"/>
              <w:sz w:val="24"/>
            </w:rPr>
            <w:fldChar w:fldCharType="end"/>
          </w:r>
        </w:p>
      </w:tc>
      <w:tc>
        <w:tcPr>
          <w:tcW w:w="1163" w:type="dxa"/>
          <w:tcBorders>
            <w:bottom w:val="single" w:sz="4" w:space="0" w:color="5B5C5E"/>
          </w:tcBorders>
          <w:vAlign w:val="center"/>
        </w:tcPr>
        <w:p w14:paraId="1AC30C1F" w14:textId="77777777" w:rsidR="00BE4F0F" w:rsidRPr="00E3265C" w:rsidRDefault="00BE4F0F" w:rsidP="00750C46">
          <w:pPr>
            <w:tabs>
              <w:tab w:val="left" w:pos="830"/>
            </w:tabs>
            <w:rPr>
              <w:color w:val="5B5C5E"/>
              <w:sz w:val="24"/>
            </w:rPr>
          </w:pPr>
          <w:r w:rsidRPr="00E3265C">
            <w:rPr>
              <w:color w:val="5B5C5E"/>
              <w:sz w:val="24"/>
            </w:rPr>
            <w:fldChar w:fldCharType="begin"/>
          </w:r>
          <w:r w:rsidRPr="00E3265C">
            <w:rPr>
              <w:color w:val="5B5C5E"/>
              <w:sz w:val="24"/>
            </w:rPr>
            <w:instrText xml:space="preserve"> MACROBUTTON  ""[ENH01]</w:instrText>
          </w:r>
          <w:r w:rsidRPr="00E3265C">
            <w:rPr>
              <w:color w:val="5B5C5E"/>
              <w:sz w:val="24"/>
            </w:rPr>
            <w:fldChar w:fldCharType="end"/>
          </w:r>
        </w:p>
      </w:tc>
      <w:tc>
        <w:tcPr>
          <w:tcW w:w="1531" w:type="dxa"/>
          <w:tcBorders>
            <w:bottom w:val="single" w:sz="4" w:space="0" w:color="5B5C5E"/>
          </w:tcBorders>
          <w:vAlign w:val="center"/>
        </w:tcPr>
        <w:p w14:paraId="47B4C0CD" w14:textId="77777777" w:rsidR="00BE4F0F" w:rsidRPr="00E3265C" w:rsidRDefault="00BE4F0F" w:rsidP="00750C46">
          <w:pPr>
            <w:tabs>
              <w:tab w:val="left" w:pos="830"/>
            </w:tabs>
            <w:rPr>
              <w:color w:val="5B5C5E"/>
              <w:sz w:val="24"/>
            </w:rPr>
          </w:pPr>
          <w:r w:rsidRPr="00E3265C">
            <w:rPr>
              <w:color w:val="5B5C5E"/>
              <w:sz w:val="24"/>
            </w:rPr>
            <w:fldChar w:fldCharType="begin"/>
          </w:r>
          <w:r w:rsidRPr="00E3265C">
            <w:rPr>
              <w:color w:val="5B5C5E"/>
              <w:sz w:val="24"/>
            </w:rPr>
            <w:instrText xml:space="preserve"> MACROBUTTON  ""[DA01]</w:instrText>
          </w:r>
          <w:r w:rsidRPr="00E3265C">
            <w:rPr>
              <w:color w:val="5B5C5E"/>
              <w:sz w:val="24"/>
            </w:rPr>
            <w:fldChar w:fldCharType="end"/>
          </w:r>
        </w:p>
      </w:tc>
      <w:tc>
        <w:tcPr>
          <w:tcW w:w="1021" w:type="dxa"/>
          <w:tcBorders>
            <w:bottom w:val="single" w:sz="4" w:space="0" w:color="5B5C5E"/>
          </w:tcBorders>
          <w:vAlign w:val="center"/>
        </w:tcPr>
        <w:p w14:paraId="7C555382" w14:textId="77777777" w:rsidR="00BE4F0F" w:rsidRPr="00E3265C" w:rsidRDefault="00BE4F0F" w:rsidP="00906451">
          <w:pPr>
            <w:tabs>
              <w:tab w:val="left" w:pos="830"/>
            </w:tabs>
            <w:rPr>
              <w:color w:val="5B5C5E"/>
              <w:sz w:val="24"/>
            </w:rPr>
          </w:pPr>
          <w:r w:rsidRPr="00E3265C">
            <w:rPr>
              <w:color w:val="5B5C5E"/>
              <w:sz w:val="24"/>
            </w:rPr>
            <w:fldChar w:fldCharType="begin"/>
          </w:r>
          <w:r w:rsidRPr="00E3265C">
            <w:rPr>
              <w:color w:val="5B5C5E"/>
              <w:sz w:val="24"/>
            </w:rPr>
            <w:instrText xml:space="preserve"> MACROBUTTON  ""[PFB02]</w:instrText>
          </w:r>
          <w:r w:rsidRPr="00E3265C">
            <w:rPr>
              <w:color w:val="5B5C5E"/>
              <w:sz w:val="24"/>
            </w:rPr>
            <w:fldChar w:fldCharType="end"/>
          </w:r>
        </w:p>
      </w:tc>
      <w:tc>
        <w:tcPr>
          <w:tcW w:w="2438" w:type="dxa"/>
          <w:tcBorders>
            <w:bottom w:val="single" w:sz="4" w:space="0" w:color="5B5C5E"/>
          </w:tcBorders>
          <w:vAlign w:val="center"/>
        </w:tcPr>
        <w:p w14:paraId="707196AA" w14:textId="77777777" w:rsidR="00BE4F0F" w:rsidRPr="00E3265C" w:rsidRDefault="00BE4F0F" w:rsidP="00906451">
          <w:pPr>
            <w:tabs>
              <w:tab w:val="left" w:pos="830"/>
            </w:tabs>
            <w:rPr>
              <w:color w:val="5B5C5E"/>
              <w:sz w:val="24"/>
            </w:rPr>
          </w:pPr>
          <w:r w:rsidRPr="00E3265C">
            <w:rPr>
              <w:color w:val="5B5C5E"/>
              <w:sz w:val="24"/>
            </w:rPr>
            <w:fldChar w:fldCharType="begin"/>
          </w:r>
          <w:r w:rsidRPr="00E3265C">
            <w:rPr>
              <w:color w:val="5B5C5E"/>
              <w:sz w:val="24"/>
            </w:rPr>
            <w:instrText xml:space="preserve"> MACROBUTTON  ""[OU300100100]</w:instrText>
          </w:r>
          <w:r w:rsidRPr="00E3265C">
            <w:rPr>
              <w:color w:val="5B5C5E"/>
              <w:sz w:val="24"/>
            </w:rPr>
            <w:fldChar w:fldCharType="end"/>
          </w:r>
        </w:p>
      </w:tc>
      <w:tc>
        <w:tcPr>
          <w:tcW w:w="1118" w:type="dxa"/>
          <w:tcBorders>
            <w:bottom w:val="single" w:sz="4" w:space="0" w:color="5B5C5E"/>
          </w:tcBorders>
          <w:vAlign w:val="center"/>
        </w:tcPr>
        <w:p w14:paraId="50ADDC16" w14:textId="77777777" w:rsidR="00BE4F0F" w:rsidRPr="00E3265C" w:rsidRDefault="00BE4F0F" w:rsidP="00906451">
          <w:pPr>
            <w:pStyle w:val="Encabezado"/>
            <w:rPr>
              <w:sz w:val="24"/>
            </w:rPr>
          </w:pPr>
          <w:r w:rsidRPr="00E3265C">
            <w:rPr>
              <w:rStyle w:val="Nmerodepgina"/>
              <w:sz w:val="24"/>
            </w:rPr>
            <w:fldChar w:fldCharType="begin"/>
          </w:r>
          <w:r w:rsidRPr="00E3265C">
            <w:rPr>
              <w:rStyle w:val="Nmerodepgina"/>
              <w:sz w:val="24"/>
            </w:rPr>
            <w:instrText xml:space="preserve"> PAGE </w:instrText>
          </w:r>
          <w:r w:rsidRPr="00E3265C">
            <w:rPr>
              <w:rStyle w:val="Nmerodepgina"/>
              <w:sz w:val="24"/>
            </w:rPr>
            <w:fldChar w:fldCharType="separate"/>
          </w:r>
          <w:r w:rsidRPr="00E3265C">
            <w:rPr>
              <w:rStyle w:val="Nmerodepgina"/>
              <w:sz w:val="24"/>
            </w:rPr>
            <w:t>1</w:t>
          </w:r>
          <w:r w:rsidRPr="00E3265C">
            <w:rPr>
              <w:rStyle w:val="Nmerodepgina"/>
              <w:sz w:val="24"/>
            </w:rPr>
            <w:fldChar w:fldCharType="end"/>
          </w:r>
          <w:r w:rsidRPr="00E3265C">
            <w:rPr>
              <w:rStyle w:val="Nmerodepgina"/>
              <w:sz w:val="24"/>
            </w:rPr>
            <w:t xml:space="preserve"> (</w:t>
          </w:r>
          <w:r w:rsidRPr="00E3265C">
            <w:rPr>
              <w:rStyle w:val="Nmerodepgina"/>
              <w:sz w:val="24"/>
            </w:rPr>
            <w:fldChar w:fldCharType="begin"/>
          </w:r>
          <w:r w:rsidRPr="00E3265C">
            <w:rPr>
              <w:rStyle w:val="Nmerodepgina"/>
              <w:sz w:val="24"/>
            </w:rPr>
            <w:instrText xml:space="preserve"> NUMPAGES </w:instrText>
          </w:r>
          <w:r w:rsidRPr="00E3265C">
            <w:rPr>
              <w:rStyle w:val="Nmerodepgina"/>
              <w:sz w:val="24"/>
            </w:rPr>
            <w:fldChar w:fldCharType="separate"/>
          </w:r>
          <w:r w:rsidRPr="00E3265C">
            <w:rPr>
              <w:rStyle w:val="Nmerodepgina"/>
              <w:sz w:val="24"/>
            </w:rPr>
            <w:t>13</w:t>
          </w:r>
          <w:r w:rsidRPr="00E3265C">
            <w:rPr>
              <w:rStyle w:val="Nmerodepgina"/>
              <w:sz w:val="24"/>
            </w:rPr>
            <w:fldChar w:fldCharType="end"/>
          </w:r>
          <w:r w:rsidRPr="00E3265C">
            <w:rPr>
              <w:rStyle w:val="Nmerodepgina"/>
              <w:sz w:val="24"/>
            </w:rPr>
            <w:t>)</w:t>
          </w:r>
        </w:p>
      </w:tc>
      <w:tc>
        <w:tcPr>
          <w:tcW w:w="775" w:type="dxa"/>
          <w:tcBorders>
            <w:bottom w:val="single" w:sz="4" w:space="0" w:color="5B5C5E"/>
          </w:tcBorders>
          <w:vAlign w:val="center"/>
        </w:tcPr>
        <w:p w14:paraId="38E11A39" w14:textId="77777777" w:rsidR="00BE4F0F" w:rsidRPr="00E3265C" w:rsidRDefault="00BE4F0F" w:rsidP="00906451">
          <w:pPr>
            <w:tabs>
              <w:tab w:val="left" w:pos="830"/>
            </w:tabs>
            <w:rPr>
              <w:color w:val="5B5C5E"/>
              <w:sz w:val="24"/>
            </w:rPr>
          </w:pPr>
          <w:r w:rsidRPr="00E3265C">
            <w:rPr>
              <w:color w:val="5B5C5E"/>
              <w:sz w:val="24"/>
            </w:rPr>
            <w:fldChar w:fldCharType="begin"/>
          </w:r>
          <w:r w:rsidRPr="00E3265C">
            <w:rPr>
              <w:color w:val="5B5C5E"/>
              <w:sz w:val="24"/>
            </w:rPr>
            <w:instrText xml:space="preserve"> MACROBUTTON  ""[01]</w:instrText>
          </w:r>
          <w:r w:rsidRPr="00E3265C">
            <w:rPr>
              <w:color w:val="5B5C5E"/>
              <w:sz w:val="24"/>
            </w:rPr>
            <w:fldChar w:fldCharType="end"/>
          </w:r>
        </w:p>
      </w:tc>
    </w:tr>
    <w:tr w:rsidR="00BE4F0F" w:rsidRPr="00E3265C" w14:paraId="68731378" w14:textId="77777777" w:rsidTr="00803381">
      <w:trPr>
        <w:trHeight w:val="424"/>
        <w:jc w:val="center"/>
      </w:trPr>
      <w:tc>
        <w:tcPr>
          <w:tcW w:w="9299" w:type="dxa"/>
          <w:gridSpan w:val="8"/>
          <w:tcBorders>
            <w:top w:val="single" w:sz="4" w:space="0" w:color="5B5C5E"/>
            <w:left w:val="single" w:sz="4" w:space="0" w:color="5B5C5E"/>
            <w:bottom w:val="single" w:sz="4" w:space="0" w:color="5B5C5E"/>
            <w:right w:val="single" w:sz="4" w:space="0" w:color="5B5C5E"/>
          </w:tcBorders>
        </w:tcPr>
        <w:p w14:paraId="5E6F21DD" w14:textId="77777777" w:rsidR="00BE4F0F" w:rsidRPr="00E3265C" w:rsidRDefault="00BE4F0F" w:rsidP="00906451">
          <w:pPr>
            <w:tabs>
              <w:tab w:val="left" w:pos="830"/>
            </w:tabs>
            <w:spacing w:before="40"/>
            <w:rPr>
              <w:color w:val="5B5C5E"/>
              <w:sz w:val="24"/>
            </w:rPr>
          </w:pPr>
          <w:r w:rsidRPr="00E3265C">
            <w:rPr>
              <w:sz w:val="12"/>
            </w:rPr>
            <w:t>Copying, distribution and exhibition of this document, in particular its disclosure to 3rd parties, and the use or communication of the contents hereof are forbidden unless and only to the extent expressly authorized in writing by Outotec. Infringers/Offenders are liable for damages. All rights to this document remain the exclusive intellectual property of Outotec. © 2010</w:t>
          </w:r>
        </w:p>
      </w:tc>
    </w:tr>
  </w:tbl>
  <w:p w14:paraId="21BEC9EC" w14:textId="77777777" w:rsidR="00BE4F0F" w:rsidRPr="00E3265C" w:rsidRDefault="007D35A8" w:rsidP="00B379D2">
    <w:pPr>
      <w:pStyle w:val="OutotecAlatunniste"/>
      <w:spacing w:before="240"/>
      <w:ind w:left="0"/>
      <w:rPr>
        <w:sz w:val="12"/>
        <w:szCs w:val="12"/>
      </w:rPr>
    </w:pPr>
    <w:fldSimple w:instr=" FILENAME  \p  \* MERGEFORMAT ">
      <w:r w:rsidRPr="007D35A8">
        <w:rPr>
          <w:noProof/>
          <w:sz w:val="12"/>
          <w:szCs w:val="12"/>
        </w:rPr>
        <w:t>Documento1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735BD" w14:textId="77777777" w:rsidR="001049BE" w:rsidRPr="00E3265C" w:rsidRDefault="001049BE">
      <w:pPr>
        <w:pStyle w:val="Encabezado"/>
      </w:pPr>
      <w:r w:rsidRPr="00E3265C">
        <w:separator/>
      </w:r>
    </w:p>
  </w:footnote>
  <w:footnote w:type="continuationSeparator" w:id="0">
    <w:p w14:paraId="70FF38C8" w14:textId="77777777" w:rsidR="001049BE" w:rsidRPr="00E3265C" w:rsidRDefault="001049BE">
      <w:pPr>
        <w:pStyle w:val="Encabezado"/>
      </w:pPr>
      <w:r w:rsidRPr="00E3265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80BC" w14:textId="77777777" w:rsidR="00BE4F0F" w:rsidRPr="00E3265C" w:rsidRDefault="00BE4F0F">
    <w:pPr>
      <w:pStyle w:val="Encabezado"/>
    </w:pPr>
    <w:r w:rsidRPr="00E3265C">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7F50" w14:textId="77777777" w:rsidR="00BE4F0F" w:rsidRPr="00E3265C" w:rsidRDefault="00BE4F0F" w:rsidP="00906451">
    <w:pPr>
      <w:pStyle w:val="Encabezado"/>
      <w:tabs>
        <w:tab w:val="clear" w:pos="4819"/>
        <w:tab w:val="clear" w:pos="9638"/>
        <w:tab w:val="left" w:pos="1600"/>
      </w:tabs>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38" w:type="dxa"/>
      <w:jc w:val="center"/>
      <w:tblBorders>
        <w:bottom w:val="single" w:sz="4" w:space="0" w:color="auto"/>
      </w:tblBorders>
      <w:tblLayout w:type="fixed"/>
      <w:tblCellMar>
        <w:left w:w="70" w:type="dxa"/>
        <w:right w:w="70" w:type="dxa"/>
      </w:tblCellMar>
      <w:tblLook w:val="01E0" w:firstRow="1" w:lastRow="1" w:firstColumn="1" w:lastColumn="1" w:noHBand="0" w:noVBand="0"/>
    </w:tblPr>
    <w:tblGrid>
      <w:gridCol w:w="4932"/>
      <w:gridCol w:w="4806"/>
    </w:tblGrid>
    <w:tr w:rsidR="00BE4F0F" w:rsidRPr="00E3265C" w14:paraId="54CFBAE3" w14:textId="77777777" w:rsidTr="00DF7D24">
      <w:trPr>
        <w:trHeight w:val="712"/>
        <w:jc w:val="center"/>
      </w:trPr>
      <w:tc>
        <w:tcPr>
          <w:tcW w:w="4932" w:type="dxa"/>
        </w:tcPr>
        <w:p w14:paraId="7107E758" w14:textId="77777777" w:rsidR="00BE4F0F" w:rsidRPr="00FE6722" w:rsidRDefault="003630C5" w:rsidP="00C87CA4">
          <w:pPr>
            <w:rPr>
              <w:color w:val="808080" w:themeColor="background1" w:themeShade="80"/>
            </w:rPr>
          </w:pPr>
          <w:r w:rsidRPr="00FE6722">
            <w:rPr>
              <w:noProof/>
              <w:color w:val="808080" w:themeColor="background1" w:themeShade="80"/>
            </w:rPr>
            <w:drawing>
              <wp:inline distT="0" distB="0" distL="0" distR="0" wp14:anchorId="0BBE8679" wp14:editId="27398981">
                <wp:extent cx="1095555" cy="422910"/>
                <wp:effectExtent l="0" t="0" r="9525" b="0"/>
                <wp:docPr id="843477913" name="Imagen 1">
                  <a:extLst xmlns:a="http://schemas.openxmlformats.org/drawingml/2006/main">
                    <a:ext uri="{FF2B5EF4-FFF2-40B4-BE49-F238E27FC236}">
                      <a16:creationId xmlns:a16="http://schemas.microsoft.com/office/drawing/2014/main" id="{222B9256-2049-4A1D-8090-8E9E2DD45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222B9256-2049-4A1D-8090-8E9E2DD45FE3}"/>
                            </a:ext>
                          </a:extLst>
                        </pic:cNvPr>
                        <pic:cNvPicPr>
                          <a:picLocks noChangeAspect="1"/>
                        </pic:cNvPicPr>
                      </pic:nvPicPr>
                      <pic:blipFill>
                        <a:blip r:embed="rId1"/>
                        <a:stretch>
                          <a:fillRect/>
                        </a:stretch>
                      </pic:blipFill>
                      <pic:spPr>
                        <a:xfrm>
                          <a:off x="0" y="0"/>
                          <a:ext cx="1103865" cy="426118"/>
                        </a:xfrm>
                        <a:prstGeom prst="rect">
                          <a:avLst/>
                        </a:prstGeom>
                      </pic:spPr>
                    </pic:pic>
                  </a:graphicData>
                </a:graphic>
              </wp:inline>
            </w:drawing>
          </w:r>
        </w:p>
      </w:tc>
      <w:tc>
        <w:tcPr>
          <w:tcW w:w="4806" w:type="dxa"/>
        </w:tcPr>
        <w:p w14:paraId="57430644" w14:textId="70762A6D" w:rsidR="006452A5" w:rsidRDefault="006452A5" w:rsidP="006452A5">
          <w:pPr>
            <w:tabs>
              <w:tab w:val="left" w:pos="3142"/>
            </w:tabs>
            <w:spacing w:before="60"/>
            <w:rPr>
              <w:color w:val="808080" w:themeColor="background1" w:themeShade="80"/>
              <w:sz w:val="18"/>
              <w:szCs w:val="18"/>
            </w:rPr>
          </w:pPr>
          <w:r>
            <w:rPr>
              <w:color w:val="808080" w:themeColor="background1" w:themeShade="80"/>
              <w:sz w:val="18"/>
              <w:szCs w:val="18"/>
            </w:rPr>
            <w:t xml:space="preserve"> </w:t>
          </w:r>
          <w:sdt>
            <w:sdtPr>
              <w:rPr>
                <w:color w:val="808080" w:themeColor="background1" w:themeShade="80"/>
                <w:sz w:val="18"/>
                <w:szCs w:val="18"/>
              </w:rPr>
              <w:alias w:val="tipo_documento"/>
              <w:tag w:val="tipo_documento"/>
              <w:id w:val="826875942"/>
              <w:placeholder>
                <w:docPart w:val="EBE95AFD766941959D84090BF48D3EB7"/>
              </w:placeholder>
            </w:sdtPr>
            <w:sdtContent>
              <w:proofErr w:type="spellStart"/>
              <w:r w:rsidR="00D3574B" w:rsidRPr="00D3574B">
                <w:rPr>
                  <w:color w:val="808080" w:themeColor="background1" w:themeShade="80"/>
                  <w:sz w:val="18"/>
                  <w:szCs w:val="18"/>
                </w:rPr>
                <w:t>tipo_documento</w:t>
              </w:r>
              <w:proofErr w:type="spellEnd"/>
            </w:sdtContent>
          </w:sdt>
          <w:r w:rsidR="00D3574B" w:rsidRPr="00D3574B">
            <w:rPr>
              <w:color w:val="808080" w:themeColor="background1" w:themeShade="80"/>
              <w:sz w:val="18"/>
              <w:szCs w:val="18"/>
            </w:rPr>
            <w:t xml:space="preserve"> </w:t>
          </w:r>
          <w:r w:rsidRPr="00FE6722">
            <w:rPr>
              <w:color w:val="808080" w:themeColor="background1" w:themeShade="80"/>
              <w:sz w:val="18"/>
              <w:szCs w:val="18"/>
            </w:rPr>
            <w:t xml:space="preserve">- </w:t>
          </w:r>
          <w:r>
            <w:rPr>
              <w:color w:val="808080" w:themeColor="background1" w:themeShade="80"/>
              <w:sz w:val="18"/>
              <w:szCs w:val="18"/>
            </w:rPr>
            <w:t xml:space="preserve"> </w:t>
          </w:r>
          <w:sdt>
            <w:sdtPr>
              <w:rPr>
                <w:color w:val="808080" w:themeColor="background1" w:themeShade="80"/>
                <w:sz w:val="18"/>
                <w:szCs w:val="18"/>
              </w:rPr>
              <w:alias w:val="codigo_documento"/>
              <w:tag w:val="codigo_documento"/>
              <w:id w:val="-1992711963"/>
              <w:placeholder>
                <w:docPart w:val="665C55F738FC447F8788ED8F42DBFA9C"/>
              </w:placeholder>
            </w:sdtPr>
            <w:sdtContent>
              <w:proofErr w:type="spellStart"/>
              <w:r w:rsidR="00D3574B" w:rsidRPr="00D3574B">
                <w:rPr>
                  <w:color w:val="808080" w:themeColor="background1" w:themeShade="80"/>
                  <w:sz w:val="18"/>
                  <w:szCs w:val="18"/>
                </w:rPr>
                <w:t>codigo_documento</w:t>
              </w:r>
              <w:proofErr w:type="spellEnd"/>
            </w:sdtContent>
          </w:sdt>
        </w:p>
        <w:p w14:paraId="41543CBD" w14:textId="4D03AD9A" w:rsidR="00DF7D24" w:rsidRPr="006452A5" w:rsidRDefault="006452A5" w:rsidP="006452A5">
          <w:pPr>
            <w:tabs>
              <w:tab w:val="left" w:pos="3142"/>
            </w:tabs>
            <w:spacing w:before="60"/>
            <w:rPr>
              <w:color w:val="808080" w:themeColor="background1" w:themeShade="80"/>
              <w:sz w:val="18"/>
              <w:szCs w:val="18"/>
            </w:rPr>
          </w:pPr>
          <w:r w:rsidRPr="00FE6722">
            <w:rPr>
              <w:color w:val="808080" w:themeColor="background1" w:themeShade="80"/>
            </w:rPr>
            <w:t>“</w:t>
          </w:r>
          <w:proofErr w:type="spellStart"/>
          <w:sdt>
            <w:sdtPr>
              <w:rPr>
                <w:color w:val="808080" w:themeColor="background1" w:themeShade="80"/>
              </w:rPr>
              <w:alias w:val="nombre_proyecto"/>
              <w:tag w:val="nombre_proyecto"/>
              <w:id w:val="-1623681318"/>
              <w:placeholder>
                <w:docPart w:val="CD3471A6652A419EBE3D7EA198A4CCA2"/>
              </w:placeholder>
            </w:sdtPr>
            <w:sdtContent>
              <w:r w:rsidR="00D3574B" w:rsidRPr="00D3574B">
                <w:rPr>
                  <w:color w:val="808080" w:themeColor="background1" w:themeShade="80"/>
                </w:rPr>
                <w:t>nombre_proyecto</w:t>
              </w:r>
              <w:proofErr w:type="spellEnd"/>
            </w:sdtContent>
          </w:sdt>
          <w:r w:rsidRPr="00FE6722">
            <w:rPr>
              <w:color w:val="808080" w:themeColor="background1" w:themeShade="80"/>
            </w:rPr>
            <w:t xml:space="preserve">”  </w:t>
          </w:r>
        </w:p>
        <w:p w14:paraId="57AAF6ED" w14:textId="77777777" w:rsidR="00FE6722" w:rsidRPr="00FE6722" w:rsidRDefault="00FE6722" w:rsidP="00266143">
          <w:pPr>
            <w:spacing w:before="60"/>
            <w:rPr>
              <w:color w:val="808080" w:themeColor="background1" w:themeShade="80"/>
            </w:rPr>
          </w:pPr>
        </w:p>
      </w:tc>
    </w:tr>
  </w:tbl>
  <w:p w14:paraId="404179AC" w14:textId="77777777" w:rsidR="00BE4F0F" w:rsidRPr="00E3265C" w:rsidRDefault="00BE4F0F" w:rsidP="00CF7B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33F5"/>
    <w:multiLevelType w:val="hybridMultilevel"/>
    <w:tmpl w:val="6F4E64E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340A000D">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677193B"/>
    <w:multiLevelType w:val="multilevel"/>
    <w:tmpl w:val="FD0ECAB4"/>
    <w:lvl w:ilvl="0">
      <w:start w:val="1"/>
      <w:numFmt w:val="decimal"/>
      <w:pStyle w:val="MONumberedHeading1"/>
      <w:lvlText w:val="%1."/>
      <w:lvlJc w:val="left"/>
      <w:pPr>
        <w:tabs>
          <w:tab w:val="num" w:pos="1134"/>
        </w:tabs>
        <w:ind w:left="1134" w:hanging="1134"/>
      </w:pPr>
      <w:rPr>
        <w:rFonts w:hint="default"/>
        <w:sz w:val="32"/>
        <w:szCs w:val="32"/>
      </w:rPr>
    </w:lvl>
    <w:lvl w:ilvl="1">
      <w:start w:val="1"/>
      <w:numFmt w:val="decimal"/>
      <w:pStyle w:val="MONumberedHeading2"/>
      <w:lvlText w:val="%1.%2."/>
      <w:lvlJc w:val="left"/>
      <w:pPr>
        <w:tabs>
          <w:tab w:val="num" w:pos="1134"/>
        </w:tabs>
        <w:ind w:left="1134" w:hanging="1134"/>
      </w:pPr>
      <w:rPr>
        <w:rFonts w:hint="default"/>
      </w:rPr>
    </w:lvl>
    <w:lvl w:ilvl="2">
      <w:start w:val="1"/>
      <w:numFmt w:val="decimal"/>
      <w:pStyle w:val="MONumberedHeading3"/>
      <w:lvlText w:val="%1.%2.%3."/>
      <w:lvlJc w:val="left"/>
      <w:pPr>
        <w:tabs>
          <w:tab w:val="num" w:pos="1134"/>
        </w:tabs>
        <w:ind w:left="1134" w:hanging="1134"/>
      </w:pPr>
      <w:rPr>
        <w:rFonts w:hint="default"/>
        <w:b w:val="0"/>
        <w:bCs/>
      </w:rPr>
    </w:lvl>
    <w:lvl w:ilvl="3">
      <w:start w:val="1"/>
      <w:numFmt w:val="decimal"/>
      <w:pStyle w:val="MONumberedHeading4"/>
      <w:lvlText w:val="%1.%2.%3.%4."/>
      <w:lvlJc w:val="left"/>
      <w:pPr>
        <w:tabs>
          <w:tab w:val="num" w:pos="1134"/>
        </w:tabs>
        <w:ind w:left="1134" w:hanging="1134"/>
      </w:pPr>
      <w:rPr>
        <w:rFonts w:hint="default"/>
      </w:rPr>
    </w:lvl>
    <w:lvl w:ilvl="4">
      <w:start w:val="1"/>
      <w:numFmt w:val="decimal"/>
      <w:pStyle w:val="MONumberedHeading5"/>
      <w:lvlText w:val="%1.%2.%3.%4.%5."/>
      <w:lvlJc w:val="left"/>
      <w:pPr>
        <w:tabs>
          <w:tab w:val="num" w:pos="1134"/>
        </w:tabs>
        <w:ind w:left="1134" w:hanging="1134"/>
      </w:pPr>
      <w:rPr>
        <w:rFonts w:hint="default"/>
      </w:rPr>
    </w:lvl>
    <w:lvl w:ilvl="5">
      <w:start w:val="1"/>
      <w:numFmt w:val="decimal"/>
      <w:pStyle w:val="MONumberedHeading6"/>
      <w:lvlText w:val="%1.%2.%3.%4.%5.%6."/>
      <w:lvlJc w:val="left"/>
      <w:pPr>
        <w:tabs>
          <w:tab w:val="num" w:pos="1134"/>
        </w:tabs>
        <w:ind w:left="1134" w:hanging="1134"/>
      </w:pPr>
      <w:rPr>
        <w:rFonts w:hint="default"/>
      </w:rPr>
    </w:lvl>
    <w:lvl w:ilvl="6">
      <w:start w:val="1"/>
      <w:numFmt w:val="decimal"/>
      <w:pStyle w:val="OutotecNumberedHeading7"/>
      <w:lvlText w:val="%1.%2.%3.%4.%5.%6.%7."/>
      <w:lvlJc w:val="left"/>
      <w:pPr>
        <w:tabs>
          <w:tab w:val="num" w:pos="1134"/>
        </w:tabs>
        <w:ind w:left="1134" w:hanging="1134"/>
      </w:pPr>
      <w:rPr>
        <w:rFonts w:hint="default"/>
      </w:rPr>
    </w:lvl>
    <w:lvl w:ilvl="7">
      <w:start w:val="1"/>
      <w:numFmt w:val="decimal"/>
      <w:pStyle w:val="OutotecNumberedHeading8"/>
      <w:lvlText w:val="%1.%2.%3.%4.%5.%6.%7.%8."/>
      <w:lvlJc w:val="left"/>
      <w:pPr>
        <w:tabs>
          <w:tab w:val="num" w:pos="1134"/>
        </w:tabs>
        <w:ind w:left="1134" w:hanging="1134"/>
      </w:pPr>
      <w:rPr>
        <w:rFonts w:hint="default"/>
      </w:rPr>
    </w:lvl>
    <w:lvl w:ilvl="8">
      <w:start w:val="1"/>
      <w:numFmt w:val="decimal"/>
      <w:pStyle w:val="OutotecNumberedHeading9"/>
      <w:lvlText w:val="%1.%2.%3.%4.%5.%6.%7.%8.%9."/>
      <w:lvlJc w:val="left"/>
      <w:pPr>
        <w:tabs>
          <w:tab w:val="num" w:pos="1134"/>
        </w:tabs>
        <w:ind w:left="1134" w:hanging="1134"/>
      </w:pPr>
      <w:rPr>
        <w:rFonts w:hint="default"/>
      </w:rPr>
    </w:lvl>
  </w:abstractNum>
  <w:abstractNum w:abstractNumId="2" w15:restartNumberingAfterBreak="0">
    <w:nsid w:val="1BA94917"/>
    <w:multiLevelType w:val="hybridMultilevel"/>
    <w:tmpl w:val="90101C7C"/>
    <w:lvl w:ilvl="0" w:tplc="340A0001">
      <w:start w:val="1"/>
      <w:numFmt w:val="bullet"/>
      <w:lvlText w:val=""/>
      <w:lvlJc w:val="left"/>
      <w:pPr>
        <w:ind w:left="2061" w:hanging="360"/>
      </w:pPr>
      <w:rPr>
        <w:rFonts w:ascii="Symbol" w:hAnsi="Symbol" w:hint="default"/>
      </w:rPr>
    </w:lvl>
    <w:lvl w:ilvl="1" w:tplc="340A0003" w:tentative="1">
      <w:start w:val="1"/>
      <w:numFmt w:val="bullet"/>
      <w:lvlText w:val="o"/>
      <w:lvlJc w:val="left"/>
      <w:pPr>
        <w:ind w:left="2781" w:hanging="360"/>
      </w:pPr>
      <w:rPr>
        <w:rFonts w:ascii="Courier New" w:hAnsi="Courier New" w:cs="Courier New" w:hint="default"/>
      </w:rPr>
    </w:lvl>
    <w:lvl w:ilvl="2" w:tplc="340A0005" w:tentative="1">
      <w:start w:val="1"/>
      <w:numFmt w:val="bullet"/>
      <w:lvlText w:val=""/>
      <w:lvlJc w:val="left"/>
      <w:pPr>
        <w:ind w:left="3501" w:hanging="360"/>
      </w:pPr>
      <w:rPr>
        <w:rFonts w:ascii="Wingdings" w:hAnsi="Wingdings" w:hint="default"/>
      </w:rPr>
    </w:lvl>
    <w:lvl w:ilvl="3" w:tplc="340A0001" w:tentative="1">
      <w:start w:val="1"/>
      <w:numFmt w:val="bullet"/>
      <w:lvlText w:val=""/>
      <w:lvlJc w:val="left"/>
      <w:pPr>
        <w:ind w:left="4221" w:hanging="360"/>
      </w:pPr>
      <w:rPr>
        <w:rFonts w:ascii="Symbol" w:hAnsi="Symbol" w:hint="default"/>
      </w:rPr>
    </w:lvl>
    <w:lvl w:ilvl="4" w:tplc="340A0003" w:tentative="1">
      <w:start w:val="1"/>
      <w:numFmt w:val="bullet"/>
      <w:lvlText w:val="o"/>
      <w:lvlJc w:val="left"/>
      <w:pPr>
        <w:ind w:left="4941" w:hanging="360"/>
      </w:pPr>
      <w:rPr>
        <w:rFonts w:ascii="Courier New" w:hAnsi="Courier New" w:cs="Courier New" w:hint="default"/>
      </w:rPr>
    </w:lvl>
    <w:lvl w:ilvl="5" w:tplc="340A0005" w:tentative="1">
      <w:start w:val="1"/>
      <w:numFmt w:val="bullet"/>
      <w:lvlText w:val=""/>
      <w:lvlJc w:val="left"/>
      <w:pPr>
        <w:ind w:left="5661" w:hanging="360"/>
      </w:pPr>
      <w:rPr>
        <w:rFonts w:ascii="Wingdings" w:hAnsi="Wingdings" w:hint="default"/>
      </w:rPr>
    </w:lvl>
    <w:lvl w:ilvl="6" w:tplc="340A0001" w:tentative="1">
      <w:start w:val="1"/>
      <w:numFmt w:val="bullet"/>
      <w:lvlText w:val=""/>
      <w:lvlJc w:val="left"/>
      <w:pPr>
        <w:ind w:left="6381" w:hanging="360"/>
      </w:pPr>
      <w:rPr>
        <w:rFonts w:ascii="Symbol" w:hAnsi="Symbol" w:hint="default"/>
      </w:rPr>
    </w:lvl>
    <w:lvl w:ilvl="7" w:tplc="340A0003" w:tentative="1">
      <w:start w:val="1"/>
      <w:numFmt w:val="bullet"/>
      <w:lvlText w:val="o"/>
      <w:lvlJc w:val="left"/>
      <w:pPr>
        <w:ind w:left="7101" w:hanging="360"/>
      </w:pPr>
      <w:rPr>
        <w:rFonts w:ascii="Courier New" w:hAnsi="Courier New" w:cs="Courier New" w:hint="default"/>
      </w:rPr>
    </w:lvl>
    <w:lvl w:ilvl="8" w:tplc="340A0005" w:tentative="1">
      <w:start w:val="1"/>
      <w:numFmt w:val="bullet"/>
      <w:lvlText w:val=""/>
      <w:lvlJc w:val="left"/>
      <w:pPr>
        <w:ind w:left="7821" w:hanging="360"/>
      </w:pPr>
      <w:rPr>
        <w:rFonts w:ascii="Wingdings" w:hAnsi="Wingdings" w:hint="default"/>
      </w:rPr>
    </w:lvl>
  </w:abstractNum>
  <w:abstractNum w:abstractNumId="3" w15:restartNumberingAfterBreak="0">
    <w:nsid w:val="1EE43619"/>
    <w:multiLevelType w:val="hybridMultilevel"/>
    <w:tmpl w:val="3F90C09C"/>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4" w15:restartNumberingAfterBreak="0">
    <w:nsid w:val="24657C53"/>
    <w:multiLevelType w:val="hybridMultilevel"/>
    <w:tmpl w:val="7952C97A"/>
    <w:lvl w:ilvl="0" w:tplc="340A0001">
      <w:start w:val="1"/>
      <w:numFmt w:val="bullet"/>
      <w:lvlText w:val=""/>
      <w:lvlJc w:val="left"/>
      <w:pPr>
        <w:ind w:left="2061" w:hanging="360"/>
      </w:pPr>
      <w:rPr>
        <w:rFonts w:ascii="Symbol" w:hAnsi="Symbol" w:hint="default"/>
      </w:rPr>
    </w:lvl>
    <w:lvl w:ilvl="1" w:tplc="340A0003" w:tentative="1">
      <w:start w:val="1"/>
      <w:numFmt w:val="bullet"/>
      <w:lvlText w:val="o"/>
      <w:lvlJc w:val="left"/>
      <w:pPr>
        <w:ind w:left="2781" w:hanging="360"/>
      </w:pPr>
      <w:rPr>
        <w:rFonts w:ascii="Courier New" w:hAnsi="Courier New" w:cs="Courier New" w:hint="default"/>
      </w:rPr>
    </w:lvl>
    <w:lvl w:ilvl="2" w:tplc="340A0005" w:tentative="1">
      <w:start w:val="1"/>
      <w:numFmt w:val="bullet"/>
      <w:lvlText w:val=""/>
      <w:lvlJc w:val="left"/>
      <w:pPr>
        <w:ind w:left="3501" w:hanging="360"/>
      </w:pPr>
      <w:rPr>
        <w:rFonts w:ascii="Wingdings" w:hAnsi="Wingdings" w:hint="default"/>
      </w:rPr>
    </w:lvl>
    <w:lvl w:ilvl="3" w:tplc="340A0001" w:tentative="1">
      <w:start w:val="1"/>
      <w:numFmt w:val="bullet"/>
      <w:lvlText w:val=""/>
      <w:lvlJc w:val="left"/>
      <w:pPr>
        <w:ind w:left="4221" w:hanging="360"/>
      </w:pPr>
      <w:rPr>
        <w:rFonts w:ascii="Symbol" w:hAnsi="Symbol" w:hint="default"/>
      </w:rPr>
    </w:lvl>
    <w:lvl w:ilvl="4" w:tplc="340A0003" w:tentative="1">
      <w:start w:val="1"/>
      <w:numFmt w:val="bullet"/>
      <w:lvlText w:val="o"/>
      <w:lvlJc w:val="left"/>
      <w:pPr>
        <w:ind w:left="4941" w:hanging="360"/>
      </w:pPr>
      <w:rPr>
        <w:rFonts w:ascii="Courier New" w:hAnsi="Courier New" w:cs="Courier New" w:hint="default"/>
      </w:rPr>
    </w:lvl>
    <w:lvl w:ilvl="5" w:tplc="340A0005" w:tentative="1">
      <w:start w:val="1"/>
      <w:numFmt w:val="bullet"/>
      <w:lvlText w:val=""/>
      <w:lvlJc w:val="left"/>
      <w:pPr>
        <w:ind w:left="5661" w:hanging="360"/>
      </w:pPr>
      <w:rPr>
        <w:rFonts w:ascii="Wingdings" w:hAnsi="Wingdings" w:hint="default"/>
      </w:rPr>
    </w:lvl>
    <w:lvl w:ilvl="6" w:tplc="340A0001" w:tentative="1">
      <w:start w:val="1"/>
      <w:numFmt w:val="bullet"/>
      <w:lvlText w:val=""/>
      <w:lvlJc w:val="left"/>
      <w:pPr>
        <w:ind w:left="6381" w:hanging="360"/>
      </w:pPr>
      <w:rPr>
        <w:rFonts w:ascii="Symbol" w:hAnsi="Symbol" w:hint="default"/>
      </w:rPr>
    </w:lvl>
    <w:lvl w:ilvl="7" w:tplc="340A0003" w:tentative="1">
      <w:start w:val="1"/>
      <w:numFmt w:val="bullet"/>
      <w:lvlText w:val="o"/>
      <w:lvlJc w:val="left"/>
      <w:pPr>
        <w:ind w:left="7101" w:hanging="360"/>
      </w:pPr>
      <w:rPr>
        <w:rFonts w:ascii="Courier New" w:hAnsi="Courier New" w:cs="Courier New" w:hint="default"/>
      </w:rPr>
    </w:lvl>
    <w:lvl w:ilvl="8" w:tplc="340A0005" w:tentative="1">
      <w:start w:val="1"/>
      <w:numFmt w:val="bullet"/>
      <w:lvlText w:val=""/>
      <w:lvlJc w:val="left"/>
      <w:pPr>
        <w:ind w:left="7821" w:hanging="360"/>
      </w:pPr>
      <w:rPr>
        <w:rFonts w:ascii="Wingdings" w:hAnsi="Wingdings" w:hint="default"/>
      </w:rPr>
    </w:lvl>
  </w:abstractNum>
  <w:abstractNum w:abstractNumId="5" w15:restartNumberingAfterBreak="0">
    <w:nsid w:val="2D97476E"/>
    <w:multiLevelType w:val="hybridMultilevel"/>
    <w:tmpl w:val="041CE79A"/>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6" w15:restartNumberingAfterBreak="0">
    <w:nsid w:val="2E581316"/>
    <w:multiLevelType w:val="multilevel"/>
    <w:tmpl w:val="E9BA1472"/>
    <w:styleLink w:val="Metsobullets"/>
    <w:lvl w:ilvl="0">
      <w:start w:val="1"/>
      <w:numFmt w:val="bullet"/>
      <w:pStyle w:val="Listaconvietas"/>
      <w:lvlText w:val="•"/>
      <w:lvlJc w:val="left"/>
      <w:pPr>
        <w:ind w:left="454" w:hanging="170"/>
      </w:pPr>
      <w:rPr>
        <w:rFonts w:ascii="Arial" w:hAnsi="Arial" w:hint="default"/>
        <w:b/>
        <w:i w:val="0"/>
        <w:sz w:val="24"/>
      </w:rPr>
    </w:lvl>
    <w:lvl w:ilvl="1">
      <w:start w:val="1"/>
      <w:numFmt w:val="bullet"/>
      <w:lvlText w:val="–"/>
      <w:lvlJc w:val="left"/>
      <w:pPr>
        <w:ind w:left="680" w:hanging="170"/>
      </w:pPr>
      <w:rPr>
        <w:rFonts w:ascii="Arial" w:hAnsi="Arial" w:hint="default"/>
        <w:b/>
        <w:i w:val="0"/>
        <w:sz w:val="24"/>
      </w:rPr>
    </w:lvl>
    <w:lvl w:ilvl="2">
      <w:start w:val="1"/>
      <w:numFmt w:val="bullet"/>
      <w:lvlText w:val="•"/>
      <w:lvlJc w:val="left"/>
      <w:pPr>
        <w:ind w:left="907" w:hanging="113"/>
      </w:pPr>
      <w:rPr>
        <w:rFonts w:ascii="Arial" w:hAnsi="Arial" w:hint="default"/>
        <w:b/>
        <w:i w:val="0"/>
        <w:sz w:val="20"/>
      </w:rPr>
    </w:lvl>
    <w:lvl w:ilvl="3">
      <w:start w:val="1"/>
      <w:numFmt w:val="bullet"/>
      <w:lvlText w:val="•"/>
      <w:lvlJc w:val="left"/>
      <w:pPr>
        <w:ind w:left="1191" w:hanging="114"/>
      </w:pPr>
      <w:rPr>
        <w:rFonts w:ascii="Arial" w:hAnsi="Arial" w:hint="default"/>
        <w:b/>
        <w:i w:val="0"/>
        <w:sz w:val="20"/>
      </w:rPr>
    </w:lvl>
    <w:lvl w:ilvl="4">
      <w:start w:val="1"/>
      <w:numFmt w:val="bullet"/>
      <w:lvlText w:val="•"/>
      <w:lvlJc w:val="left"/>
      <w:pPr>
        <w:ind w:left="1474" w:hanging="113"/>
      </w:pPr>
      <w:rPr>
        <w:rFonts w:ascii="Arial" w:hAnsi="Arial" w:hint="default"/>
        <w:b/>
        <w:i w:val="0"/>
        <w:sz w:val="20"/>
      </w:rPr>
    </w:lvl>
    <w:lvl w:ilvl="5">
      <w:start w:val="1"/>
      <w:numFmt w:val="bullet"/>
      <w:lvlText w:val="•"/>
      <w:lvlJc w:val="left"/>
      <w:pPr>
        <w:ind w:left="1758" w:hanging="114"/>
      </w:pPr>
      <w:rPr>
        <w:rFonts w:ascii="Arial" w:hAnsi="Arial" w:hint="default"/>
        <w:b/>
        <w:i w:val="0"/>
        <w:sz w:val="20"/>
      </w:rPr>
    </w:lvl>
    <w:lvl w:ilvl="6">
      <w:start w:val="1"/>
      <w:numFmt w:val="bullet"/>
      <w:lvlText w:val="•"/>
      <w:lvlJc w:val="left"/>
      <w:pPr>
        <w:tabs>
          <w:tab w:val="num" w:pos="1928"/>
        </w:tabs>
        <w:ind w:left="2041" w:hanging="113"/>
      </w:pPr>
      <w:rPr>
        <w:rFonts w:ascii="Arial" w:hAnsi="Arial" w:hint="default"/>
        <w:b/>
        <w:i w:val="0"/>
        <w:sz w:val="20"/>
      </w:rPr>
    </w:lvl>
    <w:lvl w:ilvl="7">
      <w:start w:val="1"/>
      <w:numFmt w:val="bullet"/>
      <w:lvlText w:val="•"/>
      <w:lvlJc w:val="left"/>
      <w:pPr>
        <w:tabs>
          <w:tab w:val="num" w:pos="2211"/>
        </w:tabs>
        <w:ind w:left="2325" w:hanging="114"/>
      </w:pPr>
      <w:rPr>
        <w:rFonts w:ascii="Arial" w:hAnsi="Arial" w:hint="default"/>
        <w:b/>
        <w:i w:val="0"/>
        <w:sz w:val="20"/>
      </w:rPr>
    </w:lvl>
    <w:lvl w:ilvl="8">
      <w:start w:val="1"/>
      <w:numFmt w:val="bullet"/>
      <w:lvlText w:val="•"/>
      <w:lvlJc w:val="left"/>
      <w:pPr>
        <w:tabs>
          <w:tab w:val="num" w:pos="2495"/>
        </w:tabs>
        <w:ind w:left="2608" w:hanging="113"/>
      </w:pPr>
      <w:rPr>
        <w:rFonts w:ascii="Arial" w:hAnsi="Arial" w:hint="default"/>
        <w:b/>
        <w:i w:val="0"/>
        <w:sz w:val="20"/>
      </w:rPr>
    </w:lvl>
  </w:abstractNum>
  <w:abstractNum w:abstractNumId="7" w15:restartNumberingAfterBreak="0">
    <w:nsid w:val="33450E7D"/>
    <w:multiLevelType w:val="hybridMultilevel"/>
    <w:tmpl w:val="72DCF4CC"/>
    <w:lvl w:ilvl="0" w:tplc="340A0001">
      <w:start w:val="1"/>
      <w:numFmt w:val="bullet"/>
      <w:lvlText w:val=""/>
      <w:lvlJc w:val="left"/>
      <w:pPr>
        <w:ind w:left="2061"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8" w15:restartNumberingAfterBreak="0">
    <w:nsid w:val="415D590C"/>
    <w:multiLevelType w:val="hybridMultilevel"/>
    <w:tmpl w:val="E15E84B4"/>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9" w15:restartNumberingAfterBreak="0">
    <w:nsid w:val="44B80CC7"/>
    <w:multiLevelType w:val="hybridMultilevel"/>
    <w:tmpl w:val="C9D6918C"/>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0" w15:restartNumberingAfterBreak="0">
    <w:nsid w:val="47F7168F"/>
    <w:multiLevelType w:val="hybridMultilevel"/>
    <w:tmpl w:val="45BA7EE2"/>
    <w:lvl w:ilvl="0" w:tplc="340A000B">
      <w:start w:val="1"/>
      <w:numFmt w:val="bullet"/>
      <w:lvlText w:val=""/>
      <w:lvlJc w:val="left"/>
      <w:pPr>
        <w:ind w:left="1854" w:hanging="360"/>
      </w:pPr>
      <w:rPr>
        <w:rFonts w:ascii="Wingdings" w:hAnsi="Wingdings"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1" w15:restartNumberingAfterBreak="0">
    <w:nsid w:val="49852545"/>
    <w:multiLevelType w:val="hybridMultilevel"/>
    <w:tmpl w:val="F11C7990"/>
    <w:lvl w:ilvl="0" w:tplc="5E16FC6A">
      <w:start w:val="7"/>
      <w:numFmt w:val="bullet"/>
      <w:lvlText w:val="-"/>
      <w:lvlJc w:val="left"/>
      <w:pPr>
        <w:ind w:left="1494" w:hanging="360"/>
      </w:pPr>
      <w:rPr>
        <w:rFonts w:ascii="Arial" w:eastAsia="Times New Roman" w:hAnsi="Arial" w:cs="Arial" w:hint="default"/>
      </w:rPr>
    </w:lvl>
    <w:lvl w:ilvl="1" w:tplc="340A0003" w:tentative="1">
      <w:start w:val="1"/>
      <w:numFmt w:val="bullet"/>
      <w:lvlText w:val="o"/>
      <w:lvlJc w:val="left"/>
      <w:pPr>
        <w:ind w:left="2214" w:hanging="360"/>
      </w:pPr>
      <w:rPr>
        <w:rFonts w:ascii="Courier New" w:hAnsi="Courier New" w:cs="Courier New" w:hint="default"/>
      </w:rPr>
    </w:lvl>
    <w:lvl w:ilvl="2" w:tplc="340A0005" w:tentative="1">
      <w:start w:val="1"/>
      <w:numFmt w:val="bullet"/>
      <w:lvlText w:val=""/>
      <w:lvlJc w:val="left"/>
      <w:pPr>
        <w:ind w:left="2934" w:hanging="360"/>
      </w:pPr>
      <w:rPr>
        <w:rFonts w:ascii="Wingdings" w:hAnsi="Wingdings" w:hint="default"/>
      </w:rPr>
    </w:lvl>
    <w:lvl w:ilvl="3" w:tplc="340A0001" w:tentative="1">
      <w:start w:val="1"/>
      <w:numFmt w:val="bullet"/>
      <w:lvlText w:val=""/>
      <w:lvlJc w:val="left"/>
      <w:pPr>
        <w:ind w:left="3654" w:hanging="360"/>
      </w:pPr>
      <w:rPr>
        <w:rFonts w:ascii="Symbol" w:hAnsi="Symbol" w:hint="default"/>
      </w:rPr>
    </w:lvl>
    <w:lvl w:ilvl="4" w:tplc="340A0003" w:tentative="1">
      <w:start w:val="1"/>
      <w:numFmt w:val="bullet"/>
      <w:lvlText w:val="o"/>
      <w:lvlJc w:val="left"/>
      <w:pPr>
        <w:ind w:left="4374" w:hanging="360"/>
      </w:pPr>
      <w:rPr>
        <w:rFonts w:ascii="Courier New" w:hAnsi="Courier New" w:cs="Courier New" w:hint="default"/>
      </w:rPr>
    </w:lvl>
    <w:lvl w:ilvl="5" w:tplc="340A0005" w:tentative="1">
      <w:start w:val="1"/>
      <w:numFmt w:val="bullet"/>
      <w:lvlText w:val=""/>
      <w:lvlJc w:val="left"/>
      <w:pPr>
        <w:ind w:left="5094" w:hanging="360"/>
      </w:pPr>
      <w:rPr>
        <w:rFonts w:ascii="Wingdings" w:hAnsi="Wingdings" w:hint="default"/>
      </w:rPr>
    </w:lvl>
    <w:lvl w:ilvl="6" w:tplc="340A0001" w:tentative="1">
      <w:start w:val="1"/>
      <w:numFmt w:val="bullet"/>
      <w:lvlText w:val=""/>
      <w:lvlJc w:val="left"/>
      <w:pPr>
        <w:ind w:left="5814" w:hanging="360"/>
      </w:pPr>
      <w:rPr>
        <w:rFonts w:ascii="Symbol" w:hAnsi="Symbol" w:hint="default"/>
      </w:rPr>
    </w:lvl>
    <w:lvl w:ilvl="7" w:tplc="340A0003" w:tentative="1">
      <w:start w:val="1"/>
      <w:numFmt w:val="bullet"/>
      <w:lvlText w:val="o"/>
      <w:lvlJc w:val="left"/>
      <w:pPr>
        <w:ind w:left="6534" w:hanging="360"/>
      </w:pPr>
      <w:rPr>
        <w:rFonts w:ascii="Courier New" w:hAnsi="Courier New" w:cs="Courier New" w:hint="default"/>
      </w:rPr>
    </w:lvl>
    <w:lvl w:ilvl="8" w:tplc="340A0005" w:tentative="1">
      <w:start w:val="1"/>
      <w:numFmt w:val="bullet"/>
      <w:lvlText w:val=""/>
      <w:lvlJc w:val="left"/>
      <w:pPr>
        <w:ind w:left="7254" w:hanging="360"/>
      </w:pPr>
      <w:rPr>
        <w:rFonts w:ascii="Wingdings" w:hAnsi="Wingdings" w:hint="default"/>
      </w:rPr>
    </w:lvl>
  </w:abstractNum>
  <w:abstractNum w:abstractNumId="12" w15:restartNumberingAfterBreak="0">
    <w:nsid w:val="4AC82080"/>
    <w:multiLevelType w:val="hybridMultilevel"/>
    <w:tmpl w:val="E6BC77FC"/>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3" w15:restartNumberingAfterBreak="0">
    <w:nsid w:val="50F51959"/>
    <w:multiLevelType w:val="multilevel"/>
    <w:tmpl w:val="67221AFC"/>
    <w:numStyleLink w:val="MetsoNumbering"/>
  </w:abstractNum>
  <w:abstractNum w:abstractNumId="14" w15:restartNumberingAfterBreak="0">
    <w:nsid w:val="55653887"/>
    <w:multiLevelType w:val="hybridMultilevel"/>
    <w:tmpl w:val="C1BE4B54"/>
    <w:lvl w:ilvl="0" w:tplc="340A000B">
      <w:start w:val="1"/>
      <w:numFmt w:val="bullet"/>
      <w:lvlText w:val=""/>
      <w:lvlJc w:val="left"/>
      <w:pPr>
        <w:ind w:left="1854" w:hanging="360"/>
      </w:pPr>
      <w:rPr>
        <w:rFonts w:ascii="Wingdings" w:hAnsi="Wingdings"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5" w15:restartNumberingAfterBreak="0">
    <w:nsid w:val="56AC4BDA"/>
    <w:multiLevelType w:val="multilevel"/>
    <w:tmpl w:val="67221AFC"/>
    <w:styleLink w:val="MetsoNumbering"/>
    <w:lvl w:ilvl="0">
      <w:start w:val="1"/>
      <w:numFmt w:val="decimal"/>
      <w:pStyle w:val="Listaconnmeros"/>
      <w:lvlText w:val="%1."/>
      <w:lvlJc w:val="left"/>
      <w:pPr>
        <w:ind w:left="737" w:hanging="453"/>
      </w:pPr>
      <w:rPr>
        <w:rFonts w:hint="default"/>
      </w:rPr>
    </w:lvl>
    <w:lvl w:ilvl="1">
      <w:start w:val="1"/>
      <w:numFmt w:val="bullet"/>
      <w:lvlText w:val="•"/>
      <w:lvlJc w:val="left"/>
      <w:pPr>
        <w:ind w:left="1077" w:hanging="170"/>
      </w:pPr>
      <w:rPr>
        <w:rFonts w:ascii="Arial" w:hAnsi="Arial" w:hint="default"/>
        <w:b/>
        <w:i w:val="0"/>
        <w:sz w:val="24"/>
      </w:rPr>
    </w:lvl>
    <w:lvl w:ilvl="2">
      <w:start w:val="1"/>
      <w:numFmt w:val="bullet"/>
      <w:lvlText w:val="–"/>
      <w:lvlJc w:val="left"/>
      <w:pPr>
        <w:ind w:left="1304" w:hanging="170"/>
      </w:pPr>
      <w:rPr>
        <w:rFonts w:ascii="Arial" w:hAnsi="Arial" w:hint="default"/>
        <w:b/>
        <w:i w:val="0"/>
        <w:sz w:val="24"/>
      </w:rPr>
    </w:lvl>
    <w:lvl w:ilvl="3">
      <w:start w:val="1"/>
      <w:numFmt w:val="bullet"/>
      <w:lvlText w:val="•"/>
      <w:lvlJc w:val="left"/>
      <w:pPr>
        <w:tabs>
          <w:tab w:val="num" w:pos="1474"/>
        </w:tabs>
        <w:ind w:left="1588" w:hanging="114"/>
      </w:pPr>
      <w:rPr>
        <w:rFonts w:ascii="Arial" w:hAnsi="Arial" w:hint="default"/>
        <w:b/>
        <w:i w:val="0"/>
        <w:sz w:val="20"/>
      </w:rPr>
    </w:lvl>
    <w:lvl w:ilvl="4">
      <w:start w:val="1"/>
      <w:numFmt w:val="bullet"/>
      <w:lvlText w:val="•"/>
      <w:lvlJc w:val="left"/>
      <w:pPr>
        <w:tabs>
          <w:tab w:val="num" w:pos="1758"/>
        </w:tabs>
        <w:ind w:left="1871" w:hanging="113"/>
      </w:pPr>
      <w:rPr>
        <w:rFonts w:ascii="Arial" w:hAnsi="Arial" w:hint="default"/>
        <w:b/>
        <w:i w:val="0"/>
        <w:sz w:val="20"/>
      </w:rPr>
    </w:lvl>
    <w:lvl w:ilvl="5">
      <w:start w:val="1"/>
      <w:numFmt w:val="bullet"/>
      <w:lvlText w:val="•"/>
      <w:lvlJc w:val="left"/>
      <w:pPr>
        <w:tabs>
          <w:tab w:val="num" w:pos="2041"/>
        </w:tabs>
        <w:ind w:left="2155" w:hanging="114"/>
      </w:pPr>
      <w:rPr>
        <w:rFonts w:ascii="Arial" w:hAnsi="Arial" w:hint="default"/>
        <w:b/>
        <w:i w:val="0"/>
        <w:sz w:val="20"/>
      </w:rPr>
    </w:lvl>
    <w:lvl w:ilvl="6">
      <w:start w:val="1"/>
      <w:numFmt w:val="bullet"/>
      <w:lvlText w:val="•"/>
      <w:lvlJc w:val="left"/>
      <w:pPr>
        <w:tabs>
          <w:tab w:val="num" w:pos="2325"/>
        </w:tabs>
        <w:ind w:left="2438" w:hanging="113"/>
      </w:pPr>
      <w:rPr>
        <w:rFonts w:ascii="Arial" w:hAnsi="Arial" w:hint="default"/>
        <w:b/>
        <w:i w:val="0"/>
        <w:sz w:val="20"/>
      </w:rPr>
    </w:lvl>
    <w:lvl w:ilvl="7">
      <w:start w:val="1"/>
      <w:numFmt w:val="bullet"/>
      <w:lvlText w:val="•"/>
      <w:lvlJc w:val="left"/>
      <w:pPr>
        <w:tabs>
          <w:tab w:val="num" w:pos="2608"/>
        </w:tabs>
        <w:ind w:left="2722" w:hanging="114"/>
      </w:pPr>
      <w:rPr>
        <w:rFonts w:ascii="Arial" w:hAnsi="Arial" w:hint="default"/>
        <w:b/>
        <w:i w:val="0"/>
        <w:sz w:val="20"/>
      </w:rPr>
    </w:lvl>
    <w:lvl w:ilvl="8">
      <w:start w:val="1"/>
      <w:numFmt w:val="bullet"/>
      <w:lvlText w:val="•"/>
      <w:lvlJc w:val="left"/>
      <w:pPr>
        <w:tabs>
          <w:tab w:val="num" w:pos="2892"/>
        </w:tabs>
        <w:ind w:left="3005" w:hanging="113"/>
      </w:pPr>
      <w:rPr>
        <w:rFonts w:ascii="Arial" w:hAnsi="Arial" w:hint="default"/>
        <w:b/>
        <w:i w:val="0"/>
        <w:sz w:val="20"/>
      </w:rPr>
    </w:lvl>
  </w:abstractNum>
  <w:abstractNum w:abstractNumId="16" w15:restartNumberingAfterBreak="0">
    <w:nsid w:val="5E663E08"/>
    <w:multiLevelType w:val="hybridMultilevel"/>
    <w:tmpl w:val="6352D46A"/>
    <w:lvl w:ilvl="0" w:tplc="7B8C1016">
      <w:numFmt w:val="bullet"/>
      <w:lvlText w:val="-"/>
      <w:lvlJc w:val="left"/>
      <w:pPr>
        <w:ind w:left="420" w:hanging="360"/>
      </w:pPr>
      <w:rPr>
        <w:rFonts w:ascii="Arial" w:eastAsia="Times New Roman" w:hAnsi="Arial" w:cs="Arial" w:hint="default"/>
      </w:rPr>
    </w:lvl>
    <w:lvl w:ilvl="1" w:tplc="340A0003" w:tentative="1">
      <w:start w:val="1"/>
      <w:numFmt w:val="bullet"/>
      <w:lvlText w:val="o"/>
      <w:lvlJc w:val="left"/>
      <w:pPr>
        <w:ind w:left="1140" w:hanging="360"/>
      </w:pPr>
      <w:rPr>
        <w:rFonts w:ascii="Courier New" w:hAnsi="Courier New" w:cs="Courier New" w:hint="default"/>
      </w:rPr>
    </w:lvl>
    <w:lvl w:ilvl="2" w:tplc="340A0005" w:tentative="1">
      <w:start w:val="1"/>
      <w:numFmt w:val="bullet"/>
      <w:lvlText w:val=""/>
      <w:lvlJc w:val="left"/>
      <w:pPr>
        <w:ind w:left="1860" w:hanging="360"/>
      </w:pPr>
      <w:rPr>
        <w:rFonts w:ascii="Wingdings" w:hAnsi="Wingdings" w:hint="default"/>
      </w:rPr>
    </w:lvl>
    <w:lvl w:ilvl="3" w:tplc="340A0001" w:tentative="1">
      <w:start w:val="1"/>
      <w:numFmt w:val="bullet"/>
      <w:lvlText w:val=""/>
      <w:lvlJc w:val="left"/>
      <w:pPr>
        <w:ind w:left="2580" w:hanging="360"/>
      </w:pPr>
      <w:rPr>
        <w:rFonts w:ascii="Symbol" w:hAnsi="Symbol" w:hint="default"/>
      </w:rPr>
    </w:lvl>
    <w:lvl w:ilvl="4" w:tplc="340A0003" w:tentative="1">
      <w:start w:val="1"/>
      <w:numFmt w:val="bullet"/>
      <w:lvlText w:val="o"/>
      <w:lvlJc w:val="left"/>
      <w:pPr>
        <w:ind w:left="3300" w:hanging="360"/>
      </w:pPr>
      <w:rPr>
        <w:rFonts w:ascii="Courier New" w:hAnsi="Courier New" w:cs="Courier New" w:hint="default"/>
      </w:rPr>
    </w:lvl>
    <w:lvl w:ilvl="5" w:tplc="340A0005" w:tentative="1">
      <w:start w:val="1"/>
      <w:numFmt w:val="bullet"/>
      <w:lvlText w:val=""/>
      <w:lvlJc w:val="left"/>
      <w:pPr>
        <w:ind w:left="4020" w:hanging="360"/>
      </w:pPr>
      <w:rPr>
        <w:rFonts w:ascii="Wingdings" w:hAnsi="Wingdings" w:hint="default"/>
      </w:rPr>
    </w:lvl>
    <w:lvl w:ilvl="6" w:tplc="340A0001" w:tentative="1">
      <w:start w:val="1"/>
      <w:numFmt w:val="bullet"/>
      <w:lvlText w:val=""/>
      <w:lvlJc w:val="left"/>
      <w:pPr>
        <w:ind w:left="4740" w:hanging="360"/>
      </w:pPr>
      <w:rPr>
        <w:rFonts w:ascii="Symbol" w:hAnsi="Symbol" w:hint="default"/>
      </w:rPr>
    </w:lvl>
    <w:lvl w:ilvl="7" w:tplc="340A0003" w:tentative="1">
      <w:start w:val="1"/>
      <w:numFmt w:val="bullet"/>
      <w:lvlText w:val="o"/>
      <w:lvlJc w:val="left"/>
      <w:pPr>
        <w:ind w:left="5460" w:hanging="360"/>
      </w:pPr>
      <w:rPr>
        <w:rFonts w:ascii="Courier New" w:hAnsi="Courier New" w:cs="Courier New" w:hint="default"/>
      </w:rPr>
    </w:lvl>
    <w:lvl w:ilvl="8" w:tplc="340A0005" w:tentative="1">
      <w:start w:val="1"/>
      <w:numFmt w:val="bullet"/>
      <w:lvlText w:val=""/>
      <w:lvlJc w:val="left"/>
      <w:pPr>
        <w:ind w:left="6180" w:hanging="360"/>
      </w:pPr>
      <w:rPr>
        <w:rFonts w:ascii="Wingdings" w:hAnsi="Wingdings" w:hint="default"/>
      </w:rPr>
    </w:lvl>
  </w:abstractNum>
  <w:abstractNum w:abstractNumId="17" w15:restartNumberingAfterBreak="0">
    <w:nsid w:val="6DDE32EE"/>
    <w:multiLevelType w:val="hybridMultilevel"/>
    <w:tmpl w:val="1DAE056A"/>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8" w15:restartNumberingAfterBreak="0">
    <w:nsid w:val="739D126B"/>
    <w:multiLevelType w:val="hybridMultilevel"/>
    <w:tmpl w:val="A7CAA4EC"/>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19" w15:restartNumberingAfterBreak="0">
    <w:nsid w:val="7AA736CD"/>
    <w:multiLevelType w:val="hybridMultilevel"/>
    <w:tmpl w:val="435C776E"/>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0" w15:restartNumberingAfterBreak="0">
    <w:nsid w:val="7AD57E28"/>
    <w:multiLevelType w:val="hybridMultilevel"/>
    <w:tmpl w:val="488A480E"/>
    <w:lvl w:ilvl="0" w:tplc="340A0001">
      <w:start w:val="1"/>
      <w:numFmt w:val="bullet"/>
      <w:lvlText w:val=""/>
      <w:lvlJc w:val="left"/>
      <w:pPr>
        <w:ind w:left="1854" w:hanging="360"/>
      </w:pPr>
      <w:rPr>
        <w:rFonts w:ascii="Symbol" w:hAnsi="Symbol" w:hint="default"/>
      </w:rPr>
    </w:lvl>
    <w:lvl w:ilvl="1" w:tplc="340A0003" w:tentative="1">
      <w:start w:val="1"/>
      <w:numFmt w:val="bullet"/>
      <w:lvlText w:val="o"/>
      <w:lvlJc w:val="left"/>
      <w:pPr>
        <w:ind w:left="2574" w:hanging="360"/>
      </w:pPr>
      <w:rPr>
        <w:rFonts w:ascii="Courier New" w:hAnsi="Courier New" w:cs="Courier New" w:hint="default"/>
      </w:rPr>
    </w:lvl>
    <w:lvl w:ilvl="2" w:tplc="340A0005" w:tentative="1">
      <w:start w:val="1"/>
      <w:numFmt w:val="bullet"/>
      <w:lvlText w:val=""/>
      <w:lvlJc w:val="left"/>
      <w:pPr>
        <w:ind w:left="3294" w:hanging="360"/>
      </w:pPr>
      <w:rPr>
        <w:rFonts w:ascii="Wingdings" w:hAnsi="Wingdings" w:hint="default"/>
      </w:rPr>
    </w:lvl>
    <w:lvl w:ilvl="3" w:tplc="340A0001" w:tentative="1">
      <w:start w:val="1"/>
      <w:numFmt w:val="bullet"/>
      <w:lvlText w:val=""/>
      <w:lvlJc w:val="left"/>
      <w:pPr>
        <w:ind w:left="4014" w:hanging="360"/>
      </w:pPr>
      <w:rPr>
        <w:rFonts w:ascii="Symbol" w:hAnsi="Symbol" w:hint="default"/>
      </w:rPr>
    </w:lvl>
    <w:lvl w:ilvl="4" w:tplc="340A0003" w:tentative="1">
      <w:start w:val="1"/>
      <w:numFmt w:val="bullet"/>
      <w:lvlText w:val="o"/>
      <w:lvlJc w:val="left"/>
      <w:pPr>
        <w:ind w:left="4734" w:hanging="360"/>
      </w:pPr>
      <w:rPr>
        <w:rFonts w:ascii="Courier New" w:hAnsi="Courier New" w:cs="Courier New" w:hint="default"/>
      </w:rPr>
    </w:lvl>
    <w:lvl w:ilvl="5" w:tplc="340A0005" w:tentative="1">
      <w:start w:val="1"/>
      <w:numFmt w:val="bullet"/>
      <w:lvlText w:val=""/>
      <w:lvlJc w:val="left"/>
      <w:pPr>
        <w:ind w:left="5454" w:hanging="360"/>
      </w:pPr>
      <w:rPr>
        <w:rFonts w:ascii="Wingdings" w:hAnsi="Wingdings" w:hint="default"/>
      </w:rPr>
    </w:lvl>
    <w:lvl w:ilvl="6" w:tplc="340A0001" w:tentative="1">
      <w:start w:val="1"/>
      <w:numFmt w:val="bullet"/>
      <w:lvlText w:val=""/>
      <w:lvlJc w:val="left"/>
      <w:pPr>
        <w:ind w:left="6174" w:hanging="360"/>
      </w:pPr>
      <w:rPr>
        <w:rFonts w:ascii="Symbol" w:hAnsi="Symbol" w:hint="default"/>
      </w:rPr>
    </w:lvl>
    <w:lvl w:ilvl="7" w:tplc="340A0003" w:tentative="1">
      <w:start w:val="1"/>
      <w:numFmt w:val="bullet"/>
      <w:lvlText w:val="o"/>
      <w:lvlJc w:val="left"/>
      <w:pPr>
        <w:ind w:left="6894" w:hanging="360"/>
      </w:pPr>
      <w:rPr>
        <w:rFonts w:ascii="Courier New" w:hAnsi="Courier New" w:cs="Courier New" w:hint="default"/>
      </w:rPr>
    </w:lvl>
    <w:lvl w:ilvl="8" w:tplc="340A0005" w:tentative="1">
      <w:start w:val="1"/>
      <w:numFmt w:val="bullet"/>
      <w:lvlText w:val=""/>
      <w:lvlJc w:val="left"/>
      <w:pPr>
        <w:ind w:left="7614" w:hanging="360"/>
      </w:pPr>
      <w:rPr>
        <w:rFonts w:ascii="Wingdings" w:hAnsi="Wingdings" w:hint="default"/>
      </w:rPr>
    </w:lvl>
  </w:abstractNum>
  <w:abstractNum w:abstractNumId="21" w15:restartNumberingAfterBreak="0">
    <w:nsid w:val="7DFA26E4"/>
    <w:multiLevelType w:val="hybridMultilevel"/>
    <w:tmpl w:val="D7C06716"/>
    <w:lvl w:ilvl="0" w:tplc="95F68ECE">
      <w:start w:val="1"/>
      <w:numFmt w:val="upperLetter"/>
      <w:lvlText w:val="%1."/>
      <w:lvlJc w:val="left"/>
      <w:pPr>
        <w:ind w:left="1494" w:hanging="360"/>
      </w:pPr>
      <w:rPr>
        <w:rFonts w:hint="default"/>
      </w:rPr>
    </w:lvl>
    <w:lvl w:ilvl="1" w:tplc="340A0019">
      <w:start w:val="1"/>
      <w:numFmt w:val="lowerLetter"/>
      <w:lvlText w:val="%2."/>
      <w:lvlJc w:val="left"/>
      <w:pPr>
        <w:ind w:left="2214" w:hanging="360"/>
      </w:pPr>
    </w:lvl>
    <w:lvl w:ilvl="2" w:tplc="340A001B">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22" w15:restartNumberingAfterBreak="0">
    <w:nsid w:val="7FF35CEC"/>
    <w:multiLevelType w:val="hybridMultilevel"/>
    <w:tmpl w:val="643A6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FF534F9"/>
    <w:multiLevelType w:val="hybridMultilevel"/>
    <w:tmpl w:val="6D90C44C"/>
    <w:lvl w:ilvl="0" w:tplc="7E7AAFBC">
      <w:start w:val="1"/>
      <w:numFmt w:val="decimal"/>
      <w:pStyle w:val="OutotecEnclosureNumbered"/>
      <w:lvlText w:val="%1."/>
      <w:lvlJc w:val="left"/>
      <w:pPr>
        <w:tabs>
          <w:tab w:val="num" w:pos="1701"/>
        </w:tabs>
        <w:ind w:left="1701" w:hanging="567"/>
      </w:pPr>
      <w:rPr>
        <w:rFonts w:hint="default"/>
      </w:rPr>
    </w:lvl>
    <w:lvl w:ilvl="1" w:tplc="040B0019" w:tentative="1">
      <w:start w:val="1"/>
      <w:numFmt w:val="lowerLetter"/>
      <w:lvlText w:val="%2."/>
      <w:lvlJc w:val="left"/>
      <w:pPr>
        <w:tabs>
          <w:tab w:val="num" w:pos="2574"/>
        </w:tabs>
        <w:ind w:left="2574" w:hanging="360"/>
      </w:pPr>
    </w:lvl>
    <w:lvl w:ilvl="2" w:tplc="040B001B" w:tentative="1">
      <w:start w:val="1"/>
      <w:numFmt w:val="lowerRoman"/>
      <w:lvlText w:val="%3."/>
      <w:lvlJc w:val="right"/>
      <w:pPr>
        <w:tabs>
          <w:tab w:val="num" w:pos="3294"/>
        </w:tabs>
        <w:ind w:left="3294" w:hanging="180"/>
      </w:pPr>
    </w:lvl>
    <w:lvl w:ilvl="3" w:tplc="040B000F" w:tentative="1">
      <w:start w:val="1"/>
      <w:numFmt w:val="decimal"/>
      <w:lvlText w:val="%4."/>
      <w:lvlJc w:val="left"/>
      <w:pPr>
        <w:tabs>
          <w:tab w:val="num" w:pos="4014"/>
        </w:tabs>
        <w:ind w:left="4014" w:hanging="360"/>
      </w:pPr>
    </w:lvl>
    <w:lvl w:ilvl="4" w:tplc="040B0019" w:tentative="1">
      <w:start w:val="1"/>
      <w:numFmt w:val="lowerLetter"/>
      <w:lvlText w:val="%5."/>
      <w:lvlJc w:val="left"/>
      <w:pPr>
        <w:tabs>
          <w:tab w:val="num" w:pos="4734"/>
        </w:tabs>
        <w:ind w:left="4734" w:hanging="360"/>
      </w:pPr>
    </w:lvl>
    <w:lvl w:ilvl="5" w:tplc="040B001B" w:tentative="1">
      <w:start w:val="1"/>
      <w:numFmt w:val="lowerRoman"/>
      <w:lvlText w:val="%6."/>
      <w:lvlJc w:val="right"/>
      <w:pPr>
        <w:tabs>
          <w:tab w:val="num" w:pos="5454"/>
        </w:tabs>
        <w:ind w:left="5454" w:hanging="180"/>
      </w:pPr>
    </w:lvl>
    <w:lvl w:ilvl="6" w:tplc="040B000F" w:tentative="1">
      <w:start w:val="1"/>
      <w:numFmt w:val="decimal"/>
      <w:lvlText w:val="%7."/>
      <w:lvlJc w:val="left"/>
      <w:pPr>
        <w:tabs>
          <w:tab w:val="num" w:pos="6174"/>
        </w:tabs>
        <w:ind w:left="6174" w:hanging="360"/>
      </w:pPr>
    </w:lvl>
    <w:lvl w:ilvl="7" w:tplc="040B0019" w:tentative="1">
      <w:start w:val="1"/>
      <w:numFmt w:val="lowerLetter"/>
      <w:lvlText w:val="%8."/>
      <w:lvlJc w:val="left"/>
      <w:pPr>
        <w:tabs>
          <w:tab w:val="num" w:pos="6894"/>
        </w:tabs>
        <w:ind w:left="6894" w:hanging="360"/>
      </w:pPr>
    </w:lvl>
    <w:lvl w:ilvl="8" w:tplc="040B001B" w:tentative="1">
      <w:start w:val="1"/>
      <w:numFmt w:val="lowerRoman"/>
      <w:lvlText w:val="%9."/>
      <w:lvlJc w:val="right"/>
      <w:pPr>
        <w:tabs>
          <w:tab w:val="num" w:pos="7614"/>
        </w:tabs>
        <w:ind w:left="7614" w:hanging="180"/>
      </w:pPr>
    </w:lvl>
  </w:abstractNum>
  <w:num w:numId="1" w16cid:durableId="292488542">
    <w:abstractNumId w:val="23"/>
  </w:num>
  <w:num w:numId="2" w16cid:durableId="1139540473">
    <w:abstractNumId w:val="1"/>
  </w:num>
  <w:num w:numId="3" w16cid:durableId="998383286">
    <w:abstractNumId w:val="6"/>
  </w:num>
  <w:num w:numId="4" w16cid:durableId="1759406884">
    <w:abstractNumId w:val="15"/>
  </w:num>
  <w:num w:numId="5" w16cid:durableId="1420836145">
    <w:abstractNumId w:val="13"/>
  </w:num>
  <w:num w:numId="6" w16cid:durableId="1261335435">
    <w:abstractNumId w:val="7"/>
  </w:num>
  <w:num w:numId="7" w16cid:durableId="1762751128">
    <w:abstractNumId w:val="4"/>
  </w:num>
  <w:num w:numId="8" w16cid:durableId="538320819">
    <w:abstractNumId w:val="17"/>
  </w:num>
  <w:num w:numId="9" w16cid:durableId="578103854">
    <w:abstractNumId w:val="2"/>
  </w:num>
  <w:num w:numId="10" w16cid:durableId="276526322">
    <w:abstractNumId w:val="18"/>
  </w:num>
  <w:num w:numId="11" w16cid:durableId="1619876199">
    <w:abstractNumId w:val="5"/>
  </w:num>
  <w:num w:numId="12" w16cid:durableId="205725018">
    <w:abstractNumId w:val="12"/>
  </w:num>
  <w:num w:numId="13" w16cid:durableId="43337131">
    <w:abstractNumId w:val="20"/>
  </w:num>
  <w:num w:numId="14" w16cid:durableId="2131391171">
    <w:abstractNumId w:val="19"/>
  </w:num>
  <w:num w:numId="15" w16cid:durableId="1580796103">
    <w:abstractNumId w:val="16"/>
  </w:num>
  <w:num w:numId="16" w16cid:durableId="29232913">
    <w:abstractNumId w:val="9"/>
  </w:num>
  <w:num w:numId="17" w16cid:durableId="1375497126">
    <w:abstractNumId w:val="11"/>
  </w:num>
  <w:num w:numId="18" w16cid:durableId="2064520848">
    <w:abstractNumId w:val="21"/>
  </w:num>
  <w:num w:numId="19" w16cid:durableId="1370228303">
    <w:abstractNumId w:val="10"/>
  </w:num>
  <w:num w:numId="20" w16cid:durableId="126093239">
    <w:abstractNumId w:val="0"/>
  </w:num>
  <w:num w:numId="21" w16cid:durableId="1290739991">
    <w:abstractNumId w:val="3"/>
  </w:num>
  <w:num w:numId="22" w16cid:durableId="1275675952">
    <w:abstractNumId w:val="22"/>
  </w:num>
  <w:num w:numId="23" w16cid:durableId="18359506">
    <w:abstractNumId w:val="8"/>
  </w:num>
  <w:num w:numId="24" w16cid:durableId="2044741598">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hyphenationZone w:val="425"/>
  <w:clickAndTypeStyle w:val="MONormal"/>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8"/>
    <w:rsid w:val="00000200"/>
    <w:rsid w:val="0000330D"/>
    <w:rsid w:val="000072C9"/>
    <w:rsid w:val="00007C63"/>
    <w:rsid w:val="000100C0"/>
    <w:rsid w:val="0001228D"/>
    <w:rsid w:val="00012856"/>
    <w:rsid w:val="00014CD3"/>
    <w:rsid w:val="00014F83"/>
    <w:rsid w:val="000163B6"/>
    <w:rsid w:val="000204AB"/>
    <w:rsid w:val="0002235C"/>
    <w:rsid w:val="00022B59"/>
    <w:rsid w:val="000273FC"/>
    <w:rsid w:val="000318B0"/>
    <w:rsid w:val="00032308"/>
    <w:rsid w:val="00033651"/>
    <w:rsid w:val="000358CD"/>
    <w:rsid w:val="00041C47"/>
    <w:rsid w:val="000426AA"/>
    <w:rsid w:val="00046813"/>
    <w:rsid w:val="0005306E"/>
    <w:rsid w:val="00053D78"/>
    <w:rsid w:val="000557E3"/>
    <w:rsid w:val="00056D46"/>
    <w:rsid w:val="00057F4C"/>
    <w:rsid w:val="0006501C"/>
    <w:rsid w:val="00065B56"/>
    <w:rsid w:val="0006633D"/>
    <w:rsid w:val="00070B6A"/>
    <w:rsid w:val="000737DF"/>
    <w:rsid w:val="0008150D"/>
    <w:rsid w:val="00085D4B"/>
    <w:rsid w:val="00090021"/>
    <w:rsid w:val="00091842"/>
    <w:rsid w:val="000938F5"/>
    <w:rsid w:val="0009661E"/>
    <w:rsid w:val="00097414"/>
    <w:rsid w:val="000A1FE3"/>
    <w:rsid w:val="000A5DC5"/>
    <w:rsid w:val="000A6236"/>
    <w:rsid w:val="000A7F60"/>
    <w:rsid w:val="000B4EFA"/>
    <w:rsid w:val="000B57DD"/>
    <w:rsid w:val="000B758E"/>
    <w:rsid w:val="000C3726"/>
    <w:rsid w:val="000C42F3"/>
    <w:rsid w:val="000D0A51"/>
    <w:rsid w:val="000D2FAE"/>
    <w:rsid w:val="000D3325"/>
    <w:rsid w:val="000D3BB9"/>
    <w:rsid w:val="000D3BE6"/>
    <w:rsid w:val="000D67FE"/>
    <w:rsid w:val="000E3800"/>
    <w:rsid w:val="000E3A40"/>
    <w:rsid w:val="000E3C22"/>
    <w:rsid w:val="000E3F87"/>
    <w:rsid w:val="000F0077"/>
    <w:rsid w:val="000F0125"/>
    <w:rsid w:val="000F10B9"/>
    <w:rsid w:val="000F1376"/>
    <w:rsid w:val="000F25B0"/>
    <w:rsid w:val="000F6AAF"/>
    <w:rsid w:val="000F6D24"/>
    <w:rsid w:val="00100EE0"/>
    <w:rsid w:val="00101357"/>
    <w:rsid w:val="00104089"/>
    <w:rsid w:val="0010440D"/>
    <w:rsid w:val="001049BE"/>
    <w:rsid w:val="001059CB"/>
    <w:rsid w:val="001062D8"/>
    <w:rsid w:val="00107467"/>
    <w:rsid w:val="001076DE"/>
    <w:rsid w:val="0011021F"/>
    <w:rsid w:val="00111FE2"/>
    <w:rsid w:val="0011627B"/>
    <w:rsid w:val="00120DB6"/>
    <w:rsid w:val="00120DDA"/>
    <w:rsid w:val="00121B35"/>
    <w:rsid w:val="001240CF"/>
    <w:rsid w:val="001264AD"/>
    <w:rsid w:val="001268ED"/>
    <w:rsid w:val="00131901"/>
    <w:rsid w:val="0013737E"/>
    <w:rsid w:val="00137EC7"/>
    <w:rsid w:val="00140267"/>
    <w:rsid w:val="0014782C"/>
    <w:rsid w:val="00151623"/>
    <w:rsid w:val="001527AD"/>
    <w:rsid w:val="0015509E"/>
    <w:rsid w:val="001556B3"/>
    <w:rsid w:val="00156926"/>
    <w:rsid w:val="00162DBB"/>
    <w:rsid w:val="0016534C"/>
    <w:rsid w:val="00171714"/>
    <w:rsid w:val="00171D0C"/>
    <w:rsid w:val="00172D54"/>
    <w:rsid w:val="00172E32"/>
    <w:rsid w:val="001743F5"/>
    <w:rsid w:val="00174EB8"/>
    <w:rsid w:val="001774D5"/>
    <w:rsid w:val="00177E33"/>
    <w:rsid w:val="00182FFF"/>
    <w:rsid w:val="00183A31"/>
    <w:rsid w:val="001846E8"/>
    <w:rsid w:val="00185624"/>
    <w:rsid w:val="00187DFF"/>
    <w:rsid w:val="0019077B"/>
    <w:rsid w:val="00193B6E"/>
    <w:rsid w:val="00194360"/>
    <w:rsid w:val="00195973"/>
    <w:rsid w:val="00195B26"/>
    <w:rsid w:val="00196760"/>
    <w:rsid w:val="001A0454"/>
    <w:rsid w:val="001A3DE2"/>
    <w:rsid w:val="001B1861"/>
    <w:rsid w:val="001B2CC5"/>
    <w:rsid w:val="001B4709"/>
    <w:rsid w:val="001B5B74"/>
    <w:rsid w:val="001C00E2"/>
    <w:rsid w:val="001C0ACC"/>
    <w:rsid w:val="001C47C6"/>
    <w:rsid w:val="001C7541"/>
    <w:rsid w:val="001C7B34"/>
    <w:rsid w:val="001D2C73"/>
    <w:rsid w:val="001D52F8"/>
    <w:rsid w:val="001D57EC"/>
    <w:rsid w:val="001D5A9F"/>
    <w:rsid w:val="001D6AC1"/>
    <w:rsid w:val="001E0E20"/>
    <w:rsid w:val="001E4136"/>
    <w:rsid w:val="001E59AD"/>
    <w:rsid w:val="001E6688"/>
    <w:rsid w:val="001E6743"/>
    <w:rsid w:val="001E784B"/>
    <w:rsid w:val="001F4B3B"/>
    <w:rsid w:val="00204E13"/>
    <w:rsid w:val="00204EF0"/>
    <w:rsid w:val="0020511B"/>
    <w:rsid w:val="002064EA"/>
    <w:rsid w:val="0021035D"/>
    <w:rsid w:val="00212ABD"/>
    <w:rsid w:val="002144BC"/>
    <w:rsid w:val="00215553"/>
    <w:rsid w:val="00220F59"/>
    <w:rsid w:val="0022358A"/>
    <w:rsid w:val="00230C29"/>
    <w:rsid w:val="00230C84"/>
    <w:rsid w:val="00230E4E"/>
    <w:rsid w:val="00232083"/>
    <w:rsid w:val="002333F0"/>
    <w:rsid w:val="00235871"/>
    <w:rsid w:val="00236EC1"/>
    <w:rsid w:val="002372EC"/>
    <w:rsid w:val="002375D4"/>
    <w:rsid w:val="00243313"/>
    <w:rsid w:val="00243D35"/>
    <w:rsid w:val="00244ED6"/>
    <w:rsid w:val="002450F3"/>
    <w:rsid w:val="002473DC"/>
    <w:rsid w:val="00247C82"/>
    <w:rsid w:val="002523B9"/>
    <w:rsid w:val="0025498E"/>
    <w:rsid w:val="00257302"/>
    <w:rsid w:val="00260C81"/>
    <w:rsid w:val="002628B8"/>
    <w:rsid w:val="0026434E"/>
    <w:rsid w:val="00266143"/>
    <w:rsid w:val="00266AFB"/>
    <w:rsid w:val="00271984"/>
    <w:rsid w:val="0027280D"/>
    <w:rsid w:val="00272B3B"/>
    <w:rsid w:val="002748FF"/>
    <w:rsid w:val="00274DF7"/>
    <w:rsid w:val="0028222A"/>
    <w:rsid w:val="002827DC"/>
    <w:rsid w:val="002848EE"/>
    <w:rsid w:val="00286776"/>
    <w:rsid w:val="00292949"/>
    <w:rsid w:val="00293CE1"/>
    <w:rsid w:val="002A050D"/>
    <w:rsid w:val="002A1A8C"/>
    <w:rsid w:val="002A338A"/>
    <w:rsid w:val="002A44AA"/>
    <w:rsid w:val="002A4697"/>
    <w:rsid w:val="002B06C1"/>
    <w:rsid w:val="002B0A65"/>
    <w:rsid w:val="002B6F8A"/>
    <w:rsid w:val="002C3D0A"/>
    <w:rsid w:val="002C4182"/>
    <w:rsid w:val="002C7DE0"/>
    <w:rsid w:val="002D49EF"/>
    <w:rsid w:val="002D5136"/>
    <w:rsid w:val="002D6B9D"/>
    <w:rsid w:val="002E0BD2"/>
    <w:rsid w:val="002E126A"/>
    <w:rsid w:val="002E1EAF"/>
    <w:rsid w:val="002E32C9"/>
    <w:rsid w:val="002E4CD6"/>
    <w:rsid w:val="002E5168"/>
    <w:rsid w:val="002E6700"/>
    <w:rsid w:val="002E7605"/>
    <w:rsid w:val="002E7E6B"/>
    <w:rsid w:val="002F1BDE"/>
    <w:rsid w:val="002F4500"/>
    <w:rsid w:val="002F5C7C"/>
    <w:rsid w:val="002F63C7"/>
    <w:rsid w:val="002F6D70"/>
    <w:rsid w:val="002F6E62"/>
    <w:rsid w:val="002F7E22"/>
    <w:rsid w:val="0030016A"/>
    <w:rsid w:val="003049D5"/>
    <w:rsid w:val="0030501A"/>
    <w:rsid w:val="003061E8"/>
    <w:rsid w:val="00306290"/>
    <w:rsid w:val="00310089"/>
    <w:rsid w:val="00312C69"/>
    <w:rsid w:val="00312C77"/>
    <w:rsid w:val="00312D22"/>
    <w:rsid w:val="003141DD"/>
    <w:rsid w:val="00320642"/>
    <w:rsid w:val="003214A8"/>
    <w:rsid w:val="00324193"/>
    <w:rsid w:val="003275EB"/>
    <w:rsid w:val="00327FCD"/>
    <w:rsid w:val="00337586"/>
    <w:rsid w:val="00337AA8"/>
    <w:rsid w:val="00340E62"/>
    <w:rsid w:val="00341E68"/>
    <w:rsid w:val="0034447E"/>
    <w:rsid w:val="0034500E"/>
    <w:rsid w:val="003450D4"/>
    <w:rsid w:val="00346587"/>
    <w:rsid w:val="00346829"/>
    <w:rsid w:val="003506DD"/>
    <w:rsid w:val="00353CB6"/>
    <w:rsid w:val="003617E7"/>
    <w:rsid w:val="003630C5"/>
    <w:rsid w:val="00366033"/>
    <w:rsid w:val="00366860"/>
    <w:rsid w:val="00373A93"/>
    <w:rsid w:val="00374780"/>
    <w:rsid w:val="0037773B"/>
    <w:rsid w:val="00377F43"/>
    <w:rsid w:val="00380801"/>
    <w:rsid w:val="00381894"/>
    <w:rsid w:val="0038621E"/>
    <w:rsid w:val="00387B89"/>
    <w:rsid w:val="00390328"/>
    <w:rsid w:val="003939E4"/>
    <w:rsid w:val="00397DD0"/>
    <w:rsid w:val="003A3488"/>
    <w:rsid w:val="003A398D"/>
    <w:rsid w:val="003A45C9"/>
    <w:rsid w:val="003A50C9"/>
    <w:rsid w:val="003B1C92"/>
    <w:rsid w:val="003B1FB6"/>
    <w:rsid w:val="003B30C6"/>
    <w:rsid w:val="003B337B"/>
    <w:rsid w:val="003B5C26"/>
    <w:rsid w:val="003C4FA1"/>
    <w:rsid w:val="003C5FA3"/>
    <w:rsid w:val="003C68E0"/>
    <w:rsid w:val="003C6973"/>
    <w:rsid w:val="003D169E"/>
    <w:rsid w:val="003D1904"/>
    <w:rsid w:val="003D48A5"/>
    <w:rsid w:val="003E4FA7"/>
    <w:rsid w:val="003E5B52"/>
    <w:rsid w:val="003F1666"/>
    <w:rsid w:val="003F2031"/>
    <w:rsid w:val="003F3D61"/>
    <w:rsid w:val="003F4543"/>
    <w:rsid w:val="003F62EC"/>
    <w:rsid w:val="003F6F10"/>
    <w:rsid w:val="003F77B9"/>
    <w:rsid w:val="0040142F"/>
    <w:rsid w:val="00405E34"/>
    <w:rsid w:val="00420040"/>
    <w:rsid w:val="00422182"/>
    <w:rsid w:val="004234E3"/>
    <w:rsid w:val="0042387E"/>
    <w:rsid w:val="004257E6"/>
    <w:rsid w:val="00425E03"/>
    <w:rsid w:val="0042662A"/>
    <w:rsid w:val="0042794B"/>
    <w:rsid w:val="00430ECB"/>
    <w:rsid w:val="00432ACC"/>
    <w:rsid w:val="00434A7E"/>
    <w:rsid w:val="00444350"/>
    <w:rsid w:val="00452AAB"/>
    <w:rsid w:val="00454811"/>
    <w:rsid w:val="00455F7B"/>
    <w:rsid w:val="004560AB"/>
    <w:rsid w:val="004561F7"/>
    <w:rsid w:val="00457186"/>
    <w:rsid w:val="004660AC"/>
    <w:rsid w:val="0046655B"/>
    <w:rsid w:val="00467689"/>
    <w:rsid w:val="0047035B"/>
    <w:rsid w:val="00470527"/>
    <w:rsid w:val="00470904"/>
    <w:rsid w:val="00471B79"/>
    <w:rsid w:val="00472214"/>
    <w:rsid w:val="00475031"/>
    <w:rsid w:val="00484CBB"/>
    <w:rsid w:val="0048654F"/>
    <w:rsid w:val="0048687D"/>
    <w:rsid w:val="00486CA0"/>
    <w:rsid w:val="004904B5"/>
    <w:rsid w:val="00490715"/>
    <w:rsid w:val="00492B13"/>
    <w:rsid w:val="0049428F"/>
    <w:rsid w:val="00495AA3"/>
    <w:rsid w:val="00496588"/>
    <w:rsid w:val="004A11C5"/>
    <w:rsid w:val="004A36B3"/>
    <w:rsid w:val="004A5166"/>
    <w:rsid w:val="004A6059"/>
    <w:rsid w:val="004A6D10"/>
    <w:rsid w:val="004A740B"/>
    <w:rsid w:val="004B3447"/>
    <w:rsid w:val="004B37AA"/>
    <w:rsid w:val="004B5E99"/>
    <w:rsid w:val="004B656D"/>
    <w:rsid w:val="004C1B12"/>
    <w:rsid w:val="004C2161"/>
    <w:rsid w:val="004C3709"/>
    <w:rsid w:val="004C4DE8"/>
    <w:rsid w:val="004C6D31"/>
    <w:rsid w:val="004D1B5D"/>
    <w:rsid w:val="004D2E84"/>
    <w:rsid w:val="004D2EE2"/>
    <w:rsid w:val="004D355B"/>
    <w:rsid w:val="004D7615"/>
    <w:rsid w:val="004E3A40"/>
    <w:rsid w:val="004F2FCB"/>
    <w:rsid w:val="004F406A"/>
    <w:rsid w:val="004F70FC"/>
    <w:rsid w:val="0050202A"/>
    <w:rsid w:val="00503023"/>
    <w:rsid w:val="005052FE"/>
    <w:rsid w:val="00505D03"/>
    <w:rsid w:val="00506035"/>
    <w:rsid w:val="00514E09"/>
    <w:rsid w:val="00516932"/>
    <w:rsid w:val="0051717E"/>
    <w:rsid w:val="0052236E"/>
    <w:rsid w:val="0052297D"/>
    <w:rsid w:val="005247FB"/>
    <w:rsid w:val="00526054"/>
    <w:rsid w:val="005274E1"/>
    <w:rsid w:val="005308EB"/>
    <w:rsid w:val="0053115B"/>
    <w:rsid w:val="00531A7D"/>
    <w:rsid w:val="00532D09"/>
    <w:rsid w:val="00534845"/>
    <w:rsid w:val="00540AD9"/>
    <w:rsid w:val="00541487"/>
    <w:rsid w:val="005433CA"/>
    <w:rsid w:val="00544144"/>
    <w:rsid w:val="00544835"/>
    <w:rsid w:val="00550345"/>
    <w:rsid w:val="00551F79"/>
    <w:rsid w:val="0055476C"/>
    <w:rsid w:val="005579A5"/>
    <w:rsid w:val="00560842"/>
    <w:rsid w:val="00561AD2"/>
    <w:rsid w:val="00561C7D"/>
    <w:rsid w:val="00562B6A"/>
    <w:rsid w:val="005644FC"/>
    <w:rsid w:val="00567CF2"/>
    <w:rsid w:val="0057008C"/>
    <w:rsid w:val="0057009D"/>
    <w:rsid w:val="005715B8"/>
    <w:rsid w:val="005719B6"/>
    <w:rsid w:val="0057338B"/>
    <w:rsid w:val="00574099"/>
    <w:rsid w:val="00577801"/>
    <w:rsid w:val="0058056D"/>
    <w:rsid w:val="005818BF"/>
    <w:rsid w:val="005843D7"/>
    <w:rsid w:val="00585FDE"/>
    <w:rsid w:val="00586565"/>
    <w:rsid w:val="0059138F"/>
    <w:rsid w:val="00592B41"/>
    <w:rsid w:val="005930A7"/>
    <w:rsid w:val="00593ED0"/>
    <w:rsid w:val="00595C14"/>
    <w:rsid w:val="00597B34"/>
    <w:rsid w:val="005A0C2B"/>
    <w:rsid w:val="005A1BF4"/>
    <w:rsid w:val="005A2478"/>
    <w:rsid w:val="005A34DE"/>
    <w:rsid w:val="005A57A0"/>
    <w:rsid w:val="005A7ED4"/>
    <w:rsid w:val="005B025D"/>
    <w:rsid w:val="005B0690"/>
    <w:rsid w:val="005B0D86"/>
    <w:rsid w:val="005B1006"/>
    <w:rsid w:val="005B46AF"/>
    <w:rsid w:val="005B5879"/>
    <w:rsid w:val="005C0E6D"/>
    <w:rsid w:val="005C1D69"/>
    <w:rsid w:val="005C28CA"/>
    <w:rsid w:val="005C5A49"/>
    <w:rsid w:val="005D06DB"/>
    <w:rsid w:val="005D191D"/>
    <w:rsid w:val="005E07E9"/>
    <w:rsid w:val="005F1A0B"/>
    <w:rsid w:val="005F5B0A"/>
    <w:rsid w:val="006007B5"/>
    <w:rsid w:val="00600846"/>
    <w:rsid w:val="00602BEC"/>
    <w:rsid w:val="00606655"/>
    <w:rsid w:val="00607924"/>
    <w:rsid w:val="0061105E"/>
    <w:rsid w:val="00611A01"/>
    <w:rsid w:val="00616777"/>
    <w:rsid w:val="0062029E"/>
    <w:rsid w:val="006207B9"/>
    <w:rsid w:val="00620A22"/>
    <w:rsid w:val="00620C45"/>
    <w:rsid w:val="0062135E"/>
    <w:rsid w:val="0062207C"/>
    <w:rsid w:val="00623247"/>
    <w:rsid w:val="00627D74"/>
    <w:rsid w:val="006309A5"/>
    <w:rsid w:val="00631C57"/>
    <w:rsid w:val="00632C36"/>
    <w:rsid w:val="00643079"/>
    <w:rsid w:val="0064460E"/>
    <w:rsid w:val="00644CC4"/>
    <w:rsid w:val="00645173"/>
    <w:rsid w:val="006452A5"/>
    <w:rsid w:val="00646FFD"/>
    <w:rsid w:val="00647665"/>
    <w:rsid w:val="00650255"/>
    <w:rsid w:val="00650886"/>
    <w:rsid w:val="00650AC6"/>
    <w:rsid w:val="00652784"/>
    <w:rsid w:val="006551FF"/>
    <w:rsid w:val="00662616"/>
    <w:rsid w:val="00663940"/>
    <w:rsid w:val="00664C3C"/>
    <w:rsid w:val="006700DB"/>
    <w:rsid w:val="00671A97"/>
    <w:rsid w:val="00672772"/>
    <w:rsid w:val="006837B3"/>
    <w:rsid w:val="006848EA"/>
    <w:rsid w:val="00685BA3"/>
    <w:rsid w:val="00686030"/>
    <w:rsid w:val="006873BD"/>
    <w:rsid w:val="00693002"/>
    <w:rsid w:val="006A083C"/>
    <w:rsid w:val="006A0A55"/>
    <w:rsid w:val="006A0D97"/>
    <w:rsid w:val="006A1754"/>
    <w:rsid w:val="006A496E"/>
    <w:rsid w:val="006A49C4"/>
    <w:rsid w:val="006A4D5B"/>
    <w:rsid w:val="006A611B"/>
    <w:rsid w:val="006A6B8B"/>
    <w:rsid w:val="006A7402"/>
    <w:rsid w:val="006B1922"/>
    <w:rsid w:val="006B637B"/>
    <w:rsid w:val="006C033C"/>
    <w:rsid w:val="006C03E5"/>
    <w:rsid w:val="006C04A4"/>
    <w:rsid w:val="006C136D"/>
    <w:rsid w:val="006C1532"/>
    <w:rsid w:val="006C5C8D"/>
    <w:rsid w:val="006C60D0"/>
    <w:rsid w:val="006C6539"/>
    <w:rsid w:val="006D1D28"/>
    <w:rsid w:val="006D25F1"/>
    <w:rsid w:val="006D3772"/>
    <w:rsid w:val="006D6BB9"/>
    <w:rsid w:val="006E30F1"/>
    <w:rsid w:val="006E60B4"/>
    <w:rsid w:val="006F0099"/>
    <w:rsid w:val="006F088C"/>
    <w:rsid w:val="006F3A51"/>
    <w:rsid w:val="006F6F77"/>
    <w:rsid w:val="006F7628"/>
    <w:rsid w:val="00701F8B"/>
    <w:rsid w:val="00702156"/>
    <w:rsid w:val="00702A83"/>
    <w:rsid w:val="00705686"/>
    <w:rsid w:val="00706C04"/>
    <w:rsid w:val="00707D81"/>
    <w:rsid w:val="007143CC"/>
    <w:rsid w:val="00714A26"/>
    <w:rsid w:val="00715C51"/>
    <w:rsid w:val="007167DA"/>
    <w:rsid w:val="00717172"/>
    <w:rsid w:val="0071717B"/>
    <w:rsid w:val="0072267F"/>
    <w:rsid w:val="0073170E"/>
    <w:rsid w:val="00732319"/>
    <w:rsid w:val="00732392"/>
    <w:rsid w:val="00733583"/>
    <w:rsid w:val="0074060E"/>
    <w:rsid w:val="007434B3"/>
    <w:rsid w:val="00745DCC"/>
    <w:rsid w:val="00750C46"/>
    <w:rsid w:val="007533DD"/>
    <w:rsid w:val="007547FD"/>
    <w:rsid w:val="00754C41"/>
    <w:rsid w:val="00755684"/>
    <w:rsid w:val="0076436A"/>
    <w:rsid w:val="0076460D"/>
    <w:rsid w:val="00770031"/>
    <w:rsid w:val="00770C3F"/>
    <w:rsid w:val="007759FA"/>
    <w:rsid w:val="00776D26"/>
    <w:rsid w:val="00781BF6"/>
    <w:rsid w:val="0078252E"/>
    <w:rsid w:val="0078430F"/>
    <w:rsid w:val="00784C6E"/>
    <w:rsid w:val="00785130"/>
    <w:rsid w:val="00786871"/>
    <w:rsid w:val="00786D73"/>
    <w:rsid w:val="00794E76"/>
    <w:rsid w:val="007A1D39"/>
    <w:rsid w:val="007A3EA2"/>
    <w:rsid w:val="007A6D62"/>
    <w:rsid w:val="007A756D"/>
    <w:rsid w:val="007A79B0"/>
    <w:rsid w:val="007B0160"/>
    <w:rsid w:val="007B0E9A"/>
    <w:rsid w:val="007B1540"/>
    <w:rsid w:val="007B30FE"/>
    <w:rsid w:val="007B42EC"/>
    <w:rsid w:val="007B43C6"/>
    <w:rsid w:val="007B5236"/>
    <w:rsid w:val="007B5239"/>
    <w:rsid w:val="007C11C8"/>
    <w:rsid w:val="007C3BA6"/>
    <w:rsid w:val="007C4324"/>
    <w:rsid w:val="007C5B71"/>
    <w:rsid w:val="007D05D9"/>
    <w:rsid w:val="007D2C9E"/>
    <w:rsid w:val="007D35A8"/>
    <w:rsid w:val="007D4346"/>
    <w:rsid w:val="007D584A"/>
    <w:rsid w:val="007E00B6"/>
    <w:rsid w:val="007E0BB2"/>
    <w:rsid w:val="007E7985"/>
    <w:rsid w:val="007F0EF3"/>
    <w:rsid w:val="007F4834"/>
    <w:rsid w:val="007F5FB7"/>
    <w:rsid w:val="00800CA3"/>
    <w:rsid w:val="00801874"/>
    <w:rsid w:val="008020F7"/>
    <w:rsid w:val="00803381"/>
    <w:rsid w:val="008043CA"/>
    <w:rsid w:val="008049DD"/>
    <w:rsid w:val="00807276"/>
    <w:rsid w:val="0081267F"/>
    <w:rsid w:val="00814C01"/>
    <w:rsid w:val="00817836"/>
    <w:rsid w:val="00830051"/>
    <w:rsid w:val="00830331"/>
    <w:rsid w:val="0083197D"/>
    <w:rsid w:val="0083302A"/>
    <w:rsid w:val="0083377E"/>
    <w:rsid w:val="00837D2D"/>
    <w:rsid w:val="00843336"/>
    <w:rsid w:val="00852222"/>
    <w:rsid w:val="00861FAE"/>
    <w:rsid w:val="00862578"/>
    <w:rsid w:val="008734F1"/>
    <w:rsid w:val="00873B1A"/>
    <w:rsid w:val="0088408F"/>
    <w:rsid w:val="00884420"/>
    <w:rsid w:val="00884464"/>
    <w:rsid w:val="00884721"/>
    <w:rsid w:val="00884F49"/>
    <w:rsid w:val="00885993"/>
    <w:rsid w:val="00886F1C"/>
    <w:rsid w:val="00892E0B"/>
    <w:rsid w:val="00893E7A"/>
    <w:rsid w:val="0089458B"/>
    <w:rsid w:val="0089607D"/>
    <w:rsid w:val="00896479"/>
    <w:rsid w:val="00896AE3"/>
    <w:rsid w:val="008A0157"/>
    <w:rsid w:val="008A1857"/>
    <w:rsid w:val="008A19E9"/>
    <w:rsid w:val="008A1DEB"/>
    <w:rsid w:val="008A2B37"/>
    <w:rsid w:val="008A367A"/>
    <w:rsid w:val="008A3730"/>
    <w:rsid w:val="008A3F6F"/>
    <w:rsid w:val="008A43A0"/>
    <w:rsid w:val="008A491E"/>
    <w:rsid w:val="008B1863"/>
    <w:rsid w:val="008B2EA1"/>
    <w:rsid w:val="008B4488"/>
    <w:rsid w:val="008B5A7F"/>
    <w:rsid w:val="008B6A51"/>
    <w:rsid w:val="008B7B99"/>
    <w:rsid w:val="008C107F"/>
    <w:rsid w:val="008D1968"/>
    <w:rsid w:val="008D1BDE"/>
    <w:rsid w:val="008D79D8"/>
    <w:rsid w:val="008E2942"/>
    <w:rsid w:val="008E467D"/>
    <w:rsid w:val="008F150F"/>
    <w:rsid w:val="008F1803"/>
    <w:rsid w:val="008F21EF"/>
    <w:rsid w:val="008F31BD"/>
    <w:rsid w:val="008F4827"/>
    <w:rsid w:val="008F5155"/>
    <w:rsid w:val="008F634B"/>
    <w:rsid w:val="008F74EC"/>
    <w:rsid w:val="00900E5B"/>
    <w:rsid w:val="009048BA"/>
    <w:rsid w:val="009053AD"/>
    <w:rsid w:val="00905B6F"/>
    <w:rsid w:val="0090633F"/>
    <w:rsid w:val="00906451"/>
    <w:rsid w:val="00907AEA"/>
    <w:rsid w:val="00907D60"/>
    <w:rsid w:val="00907E89"/>
    <w:rsid w:val="00910FEC"/>
    <w:rsid w:val="0091231B"/>
    <w:rsid w:val="00913CD3"/>
    <w:rsid w:val="009177BB"/>
    <w:rsid w:val="009207DD"/>
    <w:rsid w:val="00921255"/>
    <w:rsid w:val="00924637"/>
    <w:rsid w:val="009257AB"/>
    <w:rsid w:val="00926A86"/>
    <w:rsid w:val="00927699"/>
    <w:rsid w:val="009307C6"/>
    <w:rsid w:val="0093110A"/>
    <w:rsid w:val="009360FF"/>
    <w:rsid w:val="00937956"/>
    <w:rsid w:val="00943A96"/>
    <w:rsid w:val="00943E28"/>
    <w:rsid w:val="00946652"/>
    <w:rsid w:val="00951898"/>
    <w:rsid w:val="00953FF9"/>
    <w:rsid w:val="00955D90"/>
    <w:rsid w:val="0095632D"/>
    <w:rsid w:val="00960811"/>
    <w:rsid w:val="00962943"/>
    <w:rsid w:val="00962B7C"/>
    <w:rsid w:val="00963E2C"/>
    <w:rsid w:val="0096404E"/>
    <w:rsid w:val="00971249"/>
    <w:rsid w:val="009730DC"/>
    <w:rsid w:val="00973382"/>
    <w:rsid w:val="009848C1"/>
    <w:rsid w:val="00985E41"/>
    <w:rsid w:val="009879D6"/>
    <w:rsid w:val="009932E4"/>
    <w:rsid w:val="00993554"/>
    <w:rsid w:val="00993629"/>
    <w:rsid w:val="009A04C4"/>
    <w:rsid w:val="009A2926"/>
    <w:rsid w:val="009A2AA7"/>
    <w:rsid w:val="009A2BE7"/>
    <w:rsid w:val="009A2CEE"/>
    <w:rsid w:val="009A4062"/>
    <w:rsid w:val="009B0832"/>
    <w:rsid w:val="009B0C8C"/>
    <w:rsid w:val="009B6629"/>
    <w:rsid w:val="009C05F1"/>
    <w:rsid w:val="009C3334"/>
    <w:rsid w:val="009C612F"/>
    <w:rsid w:val="009D04DF"/>
    <w:rsid w:val="009D246F"/>
    <w:rsid w:val="009D26D8"/>
    <w:rsid w:val="009D27D5"/>
    <w:rsid w:val="009D4577"/>
    <w:rsid w:val="009D5C73"/>
    <w:rsid w:val="009D7B3A"/>
    <w:rsid w:val="009E0A51"/>
    <w:rsid w:val="009E220B"/>
    <w:rsid w:val="009E6308"/>
    <w:rsid w:val="009E73CB"/>
    <w:rsid w:val="009F039B"/>
    <w:rsid w:val="009F1CC3"/>
    <w:rsid w:val="009F32B1"/>
    <w:rsid w:val="009F32CF"/>
    <w:rsid w:val="00A003A5"/>
    <w:rsid w:val="00A007C1"/>
    <w:rsid w:val="00A0205A"/>
    <w:rsid w:val="00A0463E"/>
    <w:rsid w:val="00A05EEF"/>
    <w:rsid w:val="00A06335"/>
    <w:rsid w:val="00A107C9"/>
    <w:rsid w:val="00A127B1"/>
    <w:rsid w:val="00A14942"/>
    <w:rsid w:val="00A14D15"/>
    <w:rsid w:val="00A17DEB"/>
    <w:rsid w:val="00A21AEC"/>
    <w:rsid w:val="00A24678"/>
    <w:rsid w:val="00A32883"/>
    <w:rsid w:val="00A33E32"/>
    <w:rsid w:val="00A3649D"/>
    <w:rsid w:val="00A36B53"/>
    <w:rsid w:val="00A36D84"/>
    <w:rsid w:val="00A41A40"/>
    <w:rsid w:val="00A43795"/>
    <w:rsid w:val="00A45F44"/>
    <w:rsid w:val="00A47D6A"/>
    <w:rsid w:val="00A53B6C"/>
    <w:rsid w:val="00A55126"/>
    <w:rsid w:val="00A551E4"/>
    <w:rsid w:val="00A56391"/>
    <w:rsid w:val="00A659CD"/>
    <w:rsid w:val="00A65B0E"/>
    <w:rsid w:val="00A6748D"/>
    <w:rsid w:val="00A67AD4"/>
    <w:rsid w:val="00A70FC9"/>
    <w:rsid w:val="00A71D49"/>
    <w:rsid w:val="00A74D9C"/>
    <w:rsid w:val="00A74DD0"/>
    <w:rsid w:val="00A75368"/>
    <w:rsid w:val="00A7754F"/>
    <w:rsid w:val="00A80950"/>
    <w:rsid w:val="00A83881"/>
    <w:rsid w:val="00A8404C"/>
    <w:rsid w:val="00A8679C"/>
    <w:rsid w:val="00A868A9"/>
    <w:rsid w:val="00A9108A"/>
    <w:rsid w:val="00A93533"/>
    <w:rsid w:val="00A93CA4"/>
    <w:rsid w:val="00A942FA"/>
    <w:rsid w:val="00A9458A"/>
    <w:rsid w:val="00A9560A"/>
    <w:rsid w:val="00A95F3F"/>
    <w:rsid w:val="00A96575"/>
    <w:rsid w:val="00AA3334"/>
    <w:rsid w:val="00AA357A"/>
    <w:rsid w:val="00AA4137"/>
    <w:rsid w:val="00AA6CB8"/>
    <w:rsid w:val="00AA6DF1"/>
    <w:rsid w:val="00AB1EAD"/>
    <w:rsid w:val="00AB1ECD"/>
    <w:rsid w:val="00AB5706"/>
    <w:rsid w:val="00AB680F"/>
    <w:rsid w:val="00AC37F3"/>
    <w:rsid w:val="00AC3AA0"/>
    <w:rsid w:val="00AC51B2"/>
    <w:rsid w:val="00AD0793"/>
    <w:rsid w:val="00AD10B0"/>
    <w:rsid w:val="00AD1637"/>
    <w:rsid w:val="00AD1C1E"/>
    <w:rsid w:val="00AD2F85"/>
    <w:rsid w:val="00AD3EF0"/>
    <w:rsid w:val="00AD7331"/>
    <w:rsid w:val="00AE161C"/>
    <w:rsid w:val="00AE4AE9"/>
    <w:rsid w:val="00AE4F5B"/>
    <w:rsid w:val="00AE71DF"/>
    <w:rsid w:val="00AE76BF"/>
    <w:rsid w:val="00AF0731"/>
    <w:rsid w:val="00AF0DD0"/>
    <w:rsid w:val="00AF1176"/>
    <w:rsid w:val="00AF3196"/>
    <w:rsid w:val="00AF435B"/>
    <w:rsid w:val="00AF75DD"/>
    <w:rsid w:val="00B04358"/>
    <w:rsid w:val="00B05634"/>
    <w:rsid w:val="00B058A7"/>
    <w:rsid w:val="00B059FE"/>
    <w:rsid w:val="00B079A7"/>
    <w:rsid w:val="00B111A2"/>
    <w:rsid w:val="00B11621"/>
    <w:rsid w:val="00B1339A"/>
    <w:rsid w:val="00B13EFD"/>
    <w:rsid w:val="00B1649B"/>
    <w:rsid w:val="00B206E2"/>
    <w:rsid w:val="00B2170A"/>
    <w:rsid w:val="00B21714"/>
    <w:rsid w:val="00B22F73"/>
    <w:rsid w:val="00B26BD6"/>
    <w:rsid w:val="00B33D46"/>
    <w:rsid w:val="00B342B3"/>
    <w:rsid w:val="00B367B0"/>
    <w:rsid w:val="00B379D2"/>
    <w:rsid w:val="00B41918"/>
    <w:rsid w:val="00B44BAE"/>
    <w:rsid w:val="00B50683"/>
    <w:rsid w:val="00B52121"/>
    <w:rsid w:val="00B53259"/>
    <w:rsid w:val="00B542DB"/>
    <w:rsid w:val="00B5513D"/>
    <w:rsid w:val="00B57392"/>
    <w:rsid w:val="00B608CD"/>
    <w:rsid w:val="00B6145E"/>
    <w:rsid w:val="00B63F37"/>
    <w:rsid w:val="00B664F4"/>
    <w:rsid w:val="00B67D39"/>
    <w:rsid w:val="00B7300D"/>
    <w:rsid w:val="00B74860"/>
    <w:rsid w:val="00B75751"/>
    <w:rsid w:val="00B76CE8"/>
    <w:rsid w:val="00B77ACD"/>
    <w:rsid w:val="00B77D5F"/>
    <w:rsid w:val="00B8083D"/>
    <w:rsid w:val="00B810B7"/>
    <w:rsid w:val="00B83494"/>
    <w:rsid w:val="00B84B42"/>
    <w:rsid w:val="00B8688E"/>
    <w:rsid w:val="00B90797"/>
    <w:rsid w:val="00B92D4F"/>
    <w:rsid w:val="00BA4FA1"/>
    <w:rsid w:val="00BB0204"/>
    <w:rsid w:val="00BB0556"/>
    <w:rsid w:val="00BB3B67"/>
    <w:rsid w:val="00BC498B"/>
    <w:rsid w:val="00BC503D"/>
    <w:rsid w:val="00BC564E"/>
    <w:rsid w:val="00BD0286"/>
    <w:rsid w:val="00BD1A05"/>
    <w:rsid w:val="00BD3A73"/>
    <w:rsid w:val="00BD4740"/>
    <w:rsid w:val="00BD4F10"/>
    <w:rsid w:val="00BE1968"/>
    <w:rsid w:val="00BE3612"/>
    <w:rsid w:val="00BE4F0F"/>
    <w:rsid w:val="00BE762E"/>
    <w:rsid w:val="00BF33E8"/>
    <w:rsid w:val="00BF4924"/>
    <w:rsid w:val="00BF5E32"/>
    <w:rsid w:val="00C000D5"/>
    <w:rsid w:val="00C0283B"/>
    <w:rsid w:val="00C04848"/>
    <w:rsid w:val="00C064AC"/>
    <w:rsid w:val="00C11899"/>
    <w:rsid w:val="00C13521"/>
    <w:rsid w:val="00C150A1"/>
    <w:rsid w:val="00C227E7"/>
    <w:rsid w:val="00C2512E"/>
    <w:rsid w:val="00C2589F"/>
    <w:rsid w:val="00C301E9"/>
    <w:rsid w:val="00C30924"/>
    <w:rsid w:val="00C34C36"/>
    <w:rsid w:val="00C35927"/>
    <w:rsid w:val="00C35E29"/>
    <w:rsid w:val="00C369C4"/>
    <w:rsid w:val="00C418B4"/>
    <w:rsid w:val="00C442DB"/>
    <w:rsid w:val="00C4495B"/>
    <w:rsid w:val="00C47072"/>
    <w:rsid w:val="00C472D3"/>
    <w:rsid w:val="00C554CD"/>
    <w:rsid w:val="00C559A3"/>
    <w:rsid w:val="00C56726"/>
    <w:rsid w:val="00C570BD"/>
    <w:rsid w:val="00C612DB"/>
    <w:rsid w:val="00C62899"/>
    <w:rsid w:val="00C63077"/>
    <w:rsid w:val="00C6313D"/>
    <w:rsid w:val="00C66106"/>
    <w:rsid w:val="00C662A9"/>
    <w:rsid w:val="00C66D9B"/>
    <w:rsid w:val="00C6719A"/>
    <w:rsid w:val="00C6727A"/>
    <w:rsid w:val="00C67369"/>
    <w:rsid w:val="00C67CA3"/>
    <w:rsid w:val="00C706CD"/>
    <w:rsid w:val="00C7222C"/>
    <w:rsid w:val="00C73491"/>
    <w:rsid w:val="00C739B0"/>
    <w:rsid w:val="00C742C2"/>
    <w:rsid w:val="00C769A5"/>
    <w:rsid w:val="00C777A8"/>
    <w:rsid w:val="00C77885"/>
    <w:rsid w:val="00C80B61"/>
    <w:rsid w:val="00C82528"/>
    <w:rsid w:val="00C84341"/>
    <w:rsid w:val="00C848E1"/>
    <w:rsid w:val="00C85D5D"/>
    <w:rsid w:val="00C8743C"/>
    <w:rsid w:val="00C87CA4"/>
    <w:rsid w:val="00C908CE"/>
    <w:rsid w:val="00C92FA5"/>
    <w:rsid w:val="00C936FD"/>
    <w:rsid w:val="00C94684"/>
    <w:rsid w:val="00C95B12"/>
    <w:rsid w:val="00CA0B39"/>
    <w:rsid w:val="00CA2337"/>
    <w:rsid w:val="00CA29BA"/>
    <w:rsid w:val="00CA2F8F"/>
    <w:rsid w:val="00CA412B"/>
    <w:rsid w:val="00CA73FF"/>
    <w:rsid w:val="00CA7F5D"/>
    <w:rsid w:val="00CB1553"/>
    <w:rsid w:val="00CB3DEC"/>
    <w:rsid w:val="00CB4FA0"/>
    <w:rsid w:val="00CB6203"/>
    <w:rsid w:val="00CC105D"/>
    <w:rsid w:val="00CC5B63"/>
    <w:rsid w:val="00CC7058"/>
    <w:rsid w:val="00CD04D2"/>
    <w:rsid w:val="00CD2C1C"/>
    <w:rsid w:val="00CD3086"/>
    <w:rsid w:val="00CD5004"/>
    <w:rsid w:val="00CD6B02"/>
    <w:rsid w:val="00CE33C9"/>
    <w:rsid w:val="00CE5F78"/>
    <w:rsid w:val="00CF0415"/>
    <w:rsid w:val="00CF0609"/>
    <w:rsid w:val="00CF1E62"/>
    <w:rsid w:val="00CF3D8E"/>
    <w:rsid w:val="00CF71DE"/>
    <w:rsid w:val="00CF731D"/>
    <w:rsid w:val="00CF7BF5"/>
    <w:rsid w:val="00D01235"/>
    <w:rsid w:val="00D03E12"/>
    <w:rsid w:val="00D05F14"/>
    <w:rsid w:val="00D07E02"/>
    <w:rsid w:val="00D125A3"/>
    <w:rsid w:val="00D160A5"/>
    <w:rsid w:val="00D23412"/>
    <w:rsid w:val="00D25178"/>
    <w:rsid w:val="00D251F7"/>
    <w:rsid w:val="00D264A7"/>
    <w:rsid w:val="00D3312E"/>
    <w:rsid w:val="00D348A5"/>
    <w:rsid w:val="00D3574B"/>
    <w:rsid w:val="00D3632A"/>
    <w:rsid w:val="00D4274A"/>
    <w:rsid w:val="00D45D4D"/>
    <w:rsid w:val="00D4650B"/>
    <w:rsid w:val="00D54DA4"/>
    <w:rsid w:val="00D557FF"/>
    <w:rsid w:val="00D63045"/>
    <w:rsid w:val="00D65F03"/>
    <w:rsid w:val="00D6680C"/>
    <w:rsid w:val="00D672CF"/>
    <w:rsid w:val="00D677DA"/>
    <w:rsid w:val="00D70292"/>
    <w:rsid w:val="00D72202"/>
    <w:rsid w:val="00D723A4"/>
    <w:rsid w:val="00D76D12"/>
    <w:rsid w:val="00D7768E"/>
    <w:rsid w:val="00D807C6"/>
    <w:rsid w:val="00D908F6"/>
    <w:rsid w:val="00D90C74"/>
    <w:rsid w:val="00D94072"/>
    <w:rsid w:val="00D97458"/>
    <w:rsid w:val="00DA1AA4"/>
    <w:rsid w:val="00DA3D25"/>
    <w:rsid w:val="00DB082D"/>
    <w:rsid w:val="00DC4444"/>
    <w:rsid w:val="00DC68A1"/>
    <w:rsid w:val="00DD20FD"/>
    <w:rsid w:val="00DD57F5"/>
    <w:rsid w:val="00DD6091"/>
    <w:rsid w:val="00DE102B"/>
    <w:rsid w:val="00DE4A28"/>
    <w:rsid w:val="00DE4EC1"/>
    <w:rsid w:val="00DE657F"/>
    <w:rsid w:val="00DE6BC0"/>
    <w:rsid w:val="00DF21BC"/>
    <w:rsid w:val="00DF31B1"/>
    <w:rsid w:val="00DF4911"/>
    <w:rsid w:val="00DF6064"/>
    <w:rsid w:val="00DF6478"/>
    <w:rsid w:val="00DF665E"/>
    <w:rsid w:val="00DF7D24"/>
    <w:rsid w:val="00E02211"/>
    <w:rsid w:val="00E022A3"/>
    <w:rsid w:val="00E04DD9"/>
    <w:rsid w:val="00E06766"/>
    <w:rsid w:val="00E14D14"/>
    <w:rsid w:val="00E15613"/>
    <w:rsid w:val="00E15DCA"/>
    <w:rsid w:val="00E16665"/>
    <w:rsid w:val="00E16DFA"/>
    <w:rsid w:val="00E22AF7"/>
    <w:rsid w:val="00E2429E"/>
    <w:rsid w:val="00E24B8D"/>
    <w:rsid w:val="00E24C9F"/>
    <w:rsid w:val="00E25593"/>
    <w:rsid w:val="00E313B4"/>
    <w:rsid w:val="00E3232D"/>
    <w:rsid w:val="00E32622"/>
    <w:rsid w:val="00E3265C"/>
    <w:rsid w:val="00E330CC"/>
    <w:rsid w:val="00E34988"/>
    <w:rsid w:val="00E3669A"/>
    <w:rsid w:val="00E3732F"/>
    <w:rsid w:val="00E42A4C"/>
    <w:rsid w:val="00E44AF9"/>
    <w:rsid w:val="00E45417"/>
    <w:rsid w:val="00E46AAE"/>
    <w:rsid w:val="00E47336"/>
    <w:rsid w:val="00E53222"/>
    <w:rsid w:val="00E53A03"/>
    <w:rsid w:val="00E53ACA"/>
    <w:rsid w:val="00E54248"/>
    <w:rsid w:val="00E54A41"/>
    <w:rsid w:val="00E54D11"/>
    <w:rsid w:val="00E54E7A"/>
    <w:rsid w:val="00E56E79"/>
    <w:rsid w:val="00E60F73"/>
    <w:rsid w:val="00E664F7"/>
    <w:rsid w:val="00E7373C"/>
    <w:rsid w:val="00E74E9A"/>
    <w:rsid w:val="00E81266"/>
    <w:rsid w:val="00E83ABF"/>
    <w:rsid w:val="00E91BD8"/>
    <w:rsid w:val="00E939AA"/>
    <w:rsid w:val="00EA0F1A"/>
    <w:rsid w:val="00EA1F2C"/>
    <w:rsid w:val="00EA2D12"/>
    <w:rsid w:val="00EA38F4"/>
    <w:rsid w:val="00EA447E"/>
    <w:rsid w:val="00EA5D80"/>
    <w:rsid w:val="00EB0124"/>
    <w:rsid w:val="00EB1F3A"/>
    <w:rsid w:val="00EC0AF9"/>
    <w:rsid w:val="00EC47AB"/>
    <w:rsid w:val="00EC5953"/>
    <w:rsid w:val="00EC5C8F"/>
    <w:rsid w:val="00EC5EB6"/>
    <w:rsid w:val="00ED006C"/>
    <w:rsid w:val="00ED1BD8"/>
    <w:rsid w:val="00ED7284"/>
    <w:rsid w:val="00EE1E9B"/>
    <w:rsid w:val="00EE3437"/>
    <w:rsid w:val="00EE5C87"/>
    <w:rsid w:val="00EF1D97"/>
    <w:rsid w:val="00EF57AA"/>
    <w:rsid w:val="00EF796E"/>
    <w:rsid w:val="00EF7E6F"/>
    <w:rsid w:val="00F05293"/>
    <w:rsid w:val="00F0615E"/>
    <w:rsid w:val="00F068F1"/>
    <w:rsid w:val="00F06C11"/>
    <w:rsid w:val="00F071C0"/>
    <w:rsid w:val="00F100CB"/>
    <w:rsid w:val="00F12FF2"/>
    <w:rsid w:val="00F151F9"/>
    <w:rsid w:val="00F165B8"/>
    <w:rsid w:val="00F16D5B"/>
    <w:rsid w:val="00F23269"/>
    <w:rsid w:val="00F27321"/>
    <w:rsid w:val="00F30BBF"/>
    <w:rsid w:val="00F3170A"/>
    <w:rsid w:val="00F317B8"/>
    <w:rsid w:val="00F32761"/>
    <w:rsid w:val="00F330F1"/>
    <w:rsid w:val="00F377C3"/>
    <w:rsid w:val="00F37B80"/>
    <w:rsid w:val="00F431DA"/>
    <w:rsid w:val="00F4449C"/>
    <w:rsid w:val="00F462B6"/>
    <w:rsid w:val="00F46D40"/>
    <w:rsid w:val="00F47EEA"/>
    <w:rsid w:val="00F50DBC"/>
    <w:rsid w:val="00F55482"/>
    <w:rsid w:val="00F5780A"/>
    <w:rsid w:val="00F60E7E"/>
    <w:rsid w:val="00F67C85"/>
    <w:rsid w:val="00F67E26"/>
    <w:rsid w:val="00F707B9"/>
    <w:rsid w:val="00F70DCD"/>
    <w:rsid w:val="00F7157D"/>
    <w:rsid w:val="00F734A7"/>
    <w:rsid w:val="00F73619"/>
    <w:rsid w:val="00F73B13"/>
    <w:rsid w:val="00F73BE0"/>
    <w:rsid w:val="00F746AC"/>
    <w:rsid w:val="00F75496"/>
    <w:rsid w:val="00F77727"/>
    <w:rsid w:val="00F808DC"/>
    <w:rsid w:val="00F836DC"/>
    <w:rsid w:val="00F86AB6"/>
    <w:rsid w:val="00F87BB6"/>
    <w:rsid w:val="00F87C19"/>
    <w:rsid w:val="00F909C4"/>
    <w:rsid w:val="00F909CE"/>
    <w:rsid w:val="00F90EE2"/>
    <w:rsid w:val="00F91CED"/>
    <w:rsid w:val="00F939B0"/>
    <w:rsid w:val="00F9416E"/>
    <w:rsid w:val="00F952F3"/>
    <w:rsid w:val="00F9545E"/>
    <w:rsid w:val="00F9770B"/>
    <w:rsid w:val="00FA0C1F"/>
    <w:rsid w:val="00FA198E"/>
    <w:rsid w:val="00FA21AF"/>
    <w:rsid w:val="00FA5AB5"/>
    <w:rsid w:val="00FA650A"/>
    <w:rsid w:val="00FB2265"/>
    <w:rsid w:val="00FB2873"/>
    <w:rsid w:val="00FB3127"/>
    <w:rsid w:val="00FB3AF4"/>
    <w:rsid w:val="00FB52A7"/>
    <w:rsid w:val="00FB5C45"/>
    <w:rsid w:val="00FB7EF0"/>
    <w:rsid w:val="00FC079F"/>
    <w:rsid w:val="00FC1240"/>
    <w:rsid w:val="00FC15A7"/>
    <w:rsid w:val="00FC33F6"/>
    <w:rsid w:val="00FC5F92"/>
    <w:rsid w:val="00FD0227"/>
    <w:rsid w:val="00FD3631"/>
    <w:rsid w:val="00FD3FDA"/>
    <w:rsid w:val="00FD42E7"/>
    <w:rsid w:val="00FD4AA5"/>
    <w:rsid w:val="00FD5BDA"/>
    <w:rsid w:val="00FD5ECA"/>
    <w:rsid w:val="00FE1483"/>
    <w:rsid w:val="00FE1E43"/>
    <w:rsid w:val="00FE504B"/>
    <w:rsid w:val="00FE6722"/>
    <w:rsid w:val="00FE6CB4"/>
    <w:rsid w:val="00FF13DC"/>
    <w:rsid w:val="00FF577B"/>
    <w:rsid w:val="00FF65A2"/>
    <w:rsid w:val="00FF6774"/>
    <w:rsid w:val="00FF767C"/>
    <w:rsid w:val="045210BC"/>
    <w:rsid w:val="053A4864"/>
    <w:rsid w:val="05953C88"/>
    <w:rsid w:val="2812918A"/>
    <w:rsid w:val="35EC1EBE"/>
    <w:rsid w:val="445DC340"/>
    <w:rsid w:val="5BCCFC98"/>
  </w:rsids>
  <m:mathPr>
    <m:mathFont m:val="Cambria Math"/>
    <m:brkBin m:val="before"/>
    <m:brkBinSub m:val="--"/>
    <m:smallFrac m:val="0"/>
    <m:dispDef m:val="0"/>
    <m:lMargin m:val="0"/>
    <m:rMargin m:val="0"/>
    <m:defJc m:val="centerGroup"/>
    <m:wrapRight/>
    <m:intLim m:val="subSup"/>
    <m:naryLim m:val="subSup"/>
  </m:mathPr>
  <w:themeFontLang w:val="de-DE"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1E332C"/>
  <w15:docId w15:val="{1E1C7EA5-E97D-4861-80D9-485E4B23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3" w:unhideWhenUsed="1" w:qFormat="1"/>
    <w:lsdException w:name="List Number" w:uiPriority="4"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No Spacing" w:uiPriority="2"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AB680F"/>
    <w:rPr>
      <w:rFonts w:ascii="Arial" w:hAnsi="Arial"/>
      <w:sz w:val="22"/>
      <w:szCs w:val="22"/>
      <w:lang w:val="es-CL"/>
    </w:rPr>
  </w:style>
  <w:style w:type="paragraph" w:styleId="Ttulo1">
    <w:name w:val="heading 1"/>
    <w:basedOn w:val="Normal"/>
    <w:next w:val="Normal"/>
    <w:link w:val="Ttulo1Car"/>
    <w:uiPriority w:val="9"/>
    <w:qFormat/>
    <w:rsid w:val="000813FD"/>
    <w:pPr>
      <w:keepNext/>
      <w:spacing w:before="240" w:after="60"/>
      <w:outlineLvl w:val="0"/>
    </w:pPr>
    <w:rPr>
      <w:rFonts w:cs="Arial"/>
      <w:b/>
      <w:bCs/>
      <w:kern w:val="32"/>
      <w:sz w:val="32"/>
      <w:szCs w:val="32"/>
    </w:rPr>
  </w:style>
  <w:style w:type="paragraph" w:styleId="Ttulo2">
    <w:name w:val="heading 2"/>
    <w:basedOn w:val="Normal"/>
    <w:next w:val="Normal"/>
    <w:link w:val="Ttulo2Car"/>
    <w:uiPriority w:val="9"/>
    <w:qFormat/>
    <w:rsid w:val="000813FD"/>
    <w:pPr>
      <w:keepNext/>
      <w:spacing w:before="240" w:after="60"/>
      <w:outlineLvl w:val="1"/>
    </w:pPr>
    <w:rPr>
      <w:rFonts w:cs="Arial"/>
      <w:b/>
      <w:bCs/>
      <w:i/>
      <w:iCs/>
      <w:sz w:val="28"/>
      <w:szCs w:val="28"/>
    </w:rPr>
  </w:style>
  <w:style w:type="paragraph" w:styleId="Ttulo3">
    <w:name w:val="heading 3"/>
    <w:basedOn w:val="Normal"/>
    <w:next w:val="Normal"/>
    <w:link w:val="Ttulo3Car"/>
    <w:uiPriority w:val="9"/>
    <w:qFormat/>
    <w:rsid w:val="000813FD"/>
    <w:pPr>
      <w:keepNext/>
      <w:spacing w:before="240" w:after="60"/>
      <w:outlineLvl w:val="2"/>
    </w:pPr>
    <w:rPr>
      <w:rFonts w:cs="Arial"/>
      <w:b/>
      <w:bCs/>
      <w:sz w:val="26"/>
      <w:szCs w:val="26"/>
    </w:rPr>
  </w:style>
  <w:style w:type="paragraph" w:styleId="Ttulo4">
    <w:name w:val="heading 4"/>
    <w:basedOn w:val="Normal"/>
    <w:next w:val="Normal"/>
    <w:link w:val="Ttulo4Car"/>
    <w:uiPriority w:val="9"/>
    <w:qFormat/>
    <w:rsid w:val="000813FD"/>
    <w:pPr>
      <w:keepNext/>
      <w:spacing w:before="240" w:after="60"/>
      <w:outlineLvl w:val="3"/>
    </w:pPr>
    <w:rPr>
      <w:rFonts w:ascii="Times New Roman" w:hAnsi="Times New Roman"/>
      <w:b/>
      <w:bCs/>
      <w:sz w:val="28"/>
      <w:szCs w:val="28"/>
    </w:rPr>
  </w:style>
  <w:style w:type="paragraph" w:styleId="Ttulo5">
    <w:name w:val="heading 5"/>
    <w:basedOn w:val="Normal"/>
    <w:next w:val="Normal"/>
    <w:link w:val="Ttulo5Car"/>
    <w:uiPriority w:val="9"/>
    <w:qFormat/>
    <w:rsid w:val="000813FD"/>
    <w:pPr>
      <w:spacing w:before="240" w:after="60"/>
      <w:outlineLvl w:val="4"/>
    </w:pPr>
    <w:rPr>
      <w:b/>
      <w:bCs/>
      <w:i/>
      <w:iCs/>
      <w:sz w:val="26"/>
      <w:szCs w:val="26"/>
    </w:rPr>
  </w:style>
  <w:style w:type="paragraph" w:styleId="Ttulo6">
    <w:name w:val="heading 6"/>
    <w:basedOn w:val="Normal"/>
    <w:next w:val="Normal"/>
    <w:link w:val="Ttulo6Car"/>
    <w:uiPriority w:val="9"/>
    <w:qFormat/>
    <w:rsid w:val="000813FD"/>
    <w:pPr>
      <w:spacing w:before="240" w:after="60"/>
      <w:outlineLvl w:val="5"/>
    </w:pPr>
    <w:rPr>
      <w:rFonts w:ascii="Times New Roman" w:hAnsi="Times New Roman"/>
      <w:b/>
      <w:bCs/>
    </w:rPr>
  </w:style>
  <w:style w:type="paragraph" w:styleId="Ttulo7">
    <w:name w:val="heading 7"/>
    <w:basedOn w:val="Normal"/>
    <w:next w:val="Normal"/>
    <w:link w:val="Ttulo7Car"/>
    <w:uiPriority w:val="9"/>
    <w:qFormat/>
    <w:rsid w:val="000813FD"/>
    <w:pPr>
      <w:spacing w:before="240" w:after="60"/>
      <w:outlineLvl w:val="6"/>
    </w:pPr>
    <w:rPr>
      <w:rFonts w:ascii="Times New Roman" w:hAnsi="Times New Roman"/>
      <w:sz w:val="24"/>
      <w:szCs w:val="24"/>
    </w:rPr>
  </w:style>
  <w:style w:type="paragraph" w:styleId="Ttulo8">
    <w:name w:val="heading 8"/>
    <w:basedOn w:val="Normal"/>
    <w:next w:val="Normal"/>
    <w:link w:val="Ttulo8Car"/>
    <w:uiPriority w:val="9"/>
    <w:qFormat/>
    <w:rsid w:val="000813FD"/>
    <w:pPr>
      <w:spacing w:before="240" w:after="60"/>
      <w:outlineLvl w:val="7"/>
    </w:pPr>
    <w:rPr>
      <w:rFonts w:ascii="Times New Roman" w:hAnsi="Times New Roman"/>
      <w:i/>
      <w:iCs/>
      <w:sz w:val="24"/>
      <w:szCs w:val="24"/>
    </w:rPr>
  </w:style>
  <w:style w:type="paragraph" w:styleId="Ttulo9">
    <w:name w:val="heading 9"/>
    <w:basedOn w:val="Normal"/>
    <w:next w:val="Normal"/>
    <w:link w:val="Ttulo9Car"/>
    <w:uiPriority w:val="9"/>
    <w:qFormat/>
    <w:rsid w:val="000813FD"/>
    <w:pPr>
      <w:spacing w:before="240" w:after="60"/>
      <w:outlineLvl w:val="8"/>
    </w:pPr>
    <w:rPr>
      <w:rFonts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Kappaleenoletuskirjasin1">
    <w:name w:val="Kappaleen oletuskirjasin1"/>
    <w:semiHidden/>
    <w:unhideWhenUsed/>
    <w:rsid w:val="00A21A0B"/>
  </w:style>
  <w:style w:type="character" w:customStyle="1" w:styleId="Kappaleenoletuskirjasin111">
    <w:name w:val="Kappaleen oletuskirjasin111"/>
    <w:semiHidden/>
    <w:unhideWhenUsed/>
    <w:rsid w:val="00083CB6"/>
  </w:style>
  <w:style w:type="character" w:customStyle="1" w:styleId="Kappaleenoletuskirjasin110">
    <w:name w:val="Kappaleen oletuskirjasin110"/>
    <w:semiHidden/>
    <w:unhideWhenUsed/>
    <w:rsid w:val="00CF076C"/>
  </w:style>
  <w:style w:type="character" w:customStyle="1" w:styleId="Kappaleenoletuskirjasin19">
    <w:name w:val="Kappaleen oletuskirjasin19"/>
    <w:semiHidden/>
    <w:unhideWhenUsed/>
    <w:rsid w:val="00A24933"/>
  </w:style>
  <w:style w:type="character" w:customStyle="1" w:styleId="Kappaleenoletuskirjasin18">
    <w:name w:val="Kappaleen oletuskirjasin18"/>
    <w:semiHidden/>
    <w:unhideWhenUsed/>
    <w:rsid w:val="004411FA"/>
  </w:style>
  <w:style w:type="character" w:customStyle="1" w:styleId="Kappaleenoletuskirjasin17">
    <w:name w:val="Kappaleen oletuskirjasin17"/>
    <w:semiHidden/>
    <w:unhideWhenUsed/>
    <w:rsid w:val="003A2556"/>
  </w:style>
  <w:style w:type="character" w:customStyle="1" w:styleId="Kappaleenoletuskirjasin16">
    <w:name w:val="Kappaleen oletuskirjasin16"/>
    <w:semiHidden/>
    <w:unhideWhenUsed/>
    <w:rsid w:val="00060DD6"/>
  </w:style>
  <w:style w:type="character" w:customStyle="1" w:styleId="Kappaleenoletuskirjasin15">
    <w:name w:val="Kappaleen oletuskirjasin15"/>
    <w:semiHidden/>
    <w:unhideWhenUsed/>
    <w:rsid w:val="00DD4D3C"/>
  </w:style>
  <w:style w:type="character" w:customStyle="1" w:styleId="Kappaleenoletuskirjasin14">
    <w:name w:val="Kappaleen oletuskirjasin14"/>
    <w:semiHidden/>
    <w:unhideWhenUsed/>
    <w:rsid w:val="00E01768"/>
  </w:style>
  <w:style w:type="character" w:customStyle="1" w:styleId="Kappaleenoletuskirjasin13">
    <w:name w:val="Kappaleen oletuskirjasin13"/>
    <w:semiHidden/>
    <w:unhideWhenUsed/>
    <w:rsid w:val="001D4F0D"/>
  </w:style>
  <w:style w:type="character" w:customStyle="1" w:styleId="Kappaleenoletuskirjasin12">
    <w:name w:val="Kappaleen oletuskirjasin12"/>
    <w:semiHidden/>
    <w:unhideWhenUsed/>
    <w:rsid w:val="00165340"/>
  </w:style>
  <w:style w:type="character" w:customStyle="1" w:styleId="Kappaleenoletuskirjasin11">
    <w:name w:val="Kappaleen oletuskirjasin11"/>
    <w:semiHidden/>
    <w:unhideWhenUsed/>
    <w:rsid w:val="007B7D30"/>
  </w:style>
  <w:style w:type="character" w:customStyle="1" w:styleId="EndnoteText1">
    <w:name w:val="Endnote Text1"/>
    <w:semiHidden/>
    <w:rsid w:val="000813FD"/>
  </w:style>
  <w:style w:type="paragraph" w:styleId="Encabezado">
    <w:name w:val="header"/>
    <w:aliases w:val="HeaderPort,encabezado"/>
    <w:basedOn w:val="Normal"/>
    <w:link w:val="EncabezadoCar"/>
    <w:rsid w:val="00E17534"/>
    <w:pPr>
      <w:tabs>
        <w:tab w:val="center" w:pos="4819"/>
        <w:tab w:val="right" w:pos="9638"/>
      </w:tabs>
    </w:pPr>
    <w:rPr>
      <w:color w:val="5B5C5E"/>
    </w:rPr>
  </w:style>
  <w:style w:type="paragraph" w:styleId="Piedepgina">
    <w:name w:val="footer"/>
    <w:basedOn w:val="Normal"/>
    <w:link w:val="PiedepginaCar"/>
    <w:uiPriority w:val="99"/>
    <w:rsid w:val="000813FD"/>
    <w:pPr>
      <w:tabs>
        <w:tab w:val="center" w:pos="4819"/>
        <w:tab w:val="right" w:pos="9638"/>
      </w:tabs>
    </w:pPr>
  </w:style>
  <w:style w:type="paragraph" w:styleId="Mapadeldocumento">
    <w:name w:val="Document Map"/>
    <w:basedOn w:val="Normal"/>
    <w:semiHidden/>
    <w:rsid w:val="000813FD"/>
    <w:pPr>
      <w:shd w:val="clear" w:color="auto" w:fill="000080"/>
    </w:pPr>
    <w:rPr>
      <w:rFonts w:ascii="Tahoma" w:hAnsi="Tahoma" w:cs="Tahoma"/>
    </w:rPr>
  </w:style>
  <w:style w:type="character" w:styleId="Nmerodepgina">
    <w:name w:val="page number"/>
    <w:basedOn w:val="EndnoteText1"/>
    <w:uiPriority w:val="99"/>
    <w:rsid w:val="000813FD"/>
  </w:style>
  <w:style w:type="paragraph" w:styleId="Textodeglobo">
    <w:name w:val="Balloon Text"/>
    <w:basedOn w:val="Normal"/>
    <w:link w:val="TextodegloboCar"/>
    <w:uiPriority w:val="99"/>
    <w:semiHidden/>
    <w:rsid w:val="000813FD"/>
    <w:rPr>
      <w:rFonts w:ascii="Tahoma" w:hAnsi="Tahoma" w:cs="Tahoma"/>
      <w:sz w:val="16"/>
      <w:szCs w:val="16"/>
    </w:rPr>
  </w:style>
  <w:style w:type="paragraph" w:customStyle="1" w:styleId="OutotecHeading1">
    <w:name w:val="Outotec Heading 1"/>
    <w:basedOn w:val="Ttulo1"/>
    <w:next w:val="MONormal"/>
    <w:rsid w:val="000813FD"/>
    <w:pPr>
      <w:spacing w:before="0" w:after="220"/>
    </w:pPr>
    <w:rPr>
      <w:caps/>
      <w:color w:val="5B5C5E"/>
      <w:sz w:val="22"/>
      <w:szCs w:val="22"/>
    </w:rPr>
  </w:style>
  <w:style w:type="paragraph" w:customStyle="1" w:styleId="MONormal">
    <w:name w:val="M:O Normal"/>
    <w:basedOn w:val="Normal"/>
    <w:qFormat/>
    <w:rsid w:val="000813FD"/>
    <w:pPr>
      <w:ind w:left="1134"/>
    </w:pPr>
  </w:style>
  <w:style w:type="paragraph" w:customStyle="1" w:styleId="OutotecHeading2">
    <w:name w:val="Outotec Heading 2"/>
    <w:basedOn w:val="Ttulo2"/>
    <w:next w:val="MONormal"/>
    <w:rsid w:val="000813FD"/>
    <w:pPr>
      <w:spacing w:before="0" w:after="220"/>
    </w:pPr>
    <w:rPr>
      <w:i w:val="0"/>
      <w:sz w:val="22"/>
      <w:szCs w:val="22"/>
    </w:rPr>
  </w:style>
  <w:style w:type="paragraph" w:styleId="TDC1">
    <w:name w:val="toc 1"/>
    <w:basedOn w:val="Normal"/>
    <w:next w:val="Normal"/>
    <w:autoRedefine/>
    <w:uiPriority w:val="39"/>
    <w:rsid w:val="00F67C85"/>
    <w:pPr>
      <w:tabs>
        <w:tab w:val="left" w:pos="624"/>
        <w:tab w:val="right" w:leader="dot" w:pos="9629"/>
      </w:tabs>
      <w:spacing w:line="360" w:lineRule="auto"/>
      <w:ind w:left="216"/>
    </w:pPr>
  </w:style>
  <w:style w:type="paragraph" w:customStyle="1" w:styleId="OutotecEnclosure">
    <w:name w:val="Outotec Enclosure"/>
    <w:basedOn w:val="Normal"/>
    <w:rsid w:val="000813FD"/>
    <w:pPr>
      <w:ind w:left="1134"/>
    </w:pPr>
  </w:style>
  <w:style w:type="paragraph" w:customStyle="1" w:styleId="CC">
    <w:name w:val="CC."/>
    <w:basedOn w:val="MONormal"/>
    <w:rsid w:val="000813FD"/>
    <w:pPr>
      <w:keepLines/>
      <w:ind w:left="0"/>
    </w:pPr>
  </w:style>
  <w:style w:type="paragraph" w:customStyle="1" w:styleId="OutotecEnclosureNumbered">
    <w:name w:val="Outotec Enclosure Numbered"/>
    <w:basedOn w:val="OutotecEnclosure"/>
    <w:rsid w:val="000813FD"/>
    <w:pPr>
      <w:numPr>
        <w:numId w:val="1"/>
      </w:numPr>
    </w:pPr>
  </w:style>
  <w:style w:type="paragraph" w:customStyle="1" w:styleId="OutotecAlatunniste">
    <w:name w:val="Outotec Alatunniste"/>
    <w:basedOn w:val="MONormal"/>
    <w:rsid w:val="000813FD"/>
    <w:pPr>
      <w:jc w:val="right"/>
    </w:pPr>
    <w:rPr>
      <w:rFonts w:cs="Arial"/>
      <w:sz w:val="14"/>
    </w:rPr>
  </w:style>
  <w:style w:type="paragraph" w:customStyle="1" w:styleId="MONumberedHeading1">
    <w:name w:val="M:O Numbered Heading 1"/>
    <w:basedOn w:val="MONormal"/>
    <w:next w:val="MONormal"/>
    <w:qFormat/>
    <w:rsid w:val="004C4DE8"/>
    <w:pPr>
      <w:numPr>
        <w:numId w:val="2"/>
      </w:numPr>
      <w:spacing w:before="240" w:after="120"/>
    </w:pPr>
    <w:rPr>
      <w:b/>
    </w:rPr>
  </w:style>
  <w:style w:type="paragraph" w:customStyle="1" w:styleId="MONumberedHeading2">
    <w:name w:val="M:O Numbered Heading 2"/>
    <w:basedOn w:val="OutotecHeading2"/>
    <w:next w:val="MONormal"/>
    <w:qFormat/>
    <w:rsid w:val="004C4DE8"/>
    <w:pPr>
      <w:numPr>
        <w:ilvl w:val="1"/>
        <w:numId w:val="2"/>
      </w:numPr>
      <w:spacing w:before="240" w:after="120"/>
    </w:pPr>
  </w:style>
  <w:style w:type="paragraph" w:customStyle="1" w:styleId="MONumberedHeading3">
    <w:name w:val="M:O Numbered Heading 3"/>
    <w:basedOn w:val="MONormal"/>
    <w:next w:val="MONormal"/>
    <w:qFormat/>
    <w:rsid w:val="004C4DE8"/>
    <w:pPr>
      <w:numPr>
        <w:ilvl w:val="2"/>
        <w:numId w:val="2"/>
      </w:numPr>
      <w:spacing w:before="240" w:after="120"/>
      <w:outlineLvl w:val="2"/>
    </w:pPr>
    <w:rPr>
      <w:b/>
    </w:rPr>
  </w:style>
  <w:style w:type="paragraph" w:customStyle="1" w:styleId="MONumberedHeading4">
    <w:name w:val="M:O Numbered Heading 4"/>
    <w:basedOn w:val="MONormal"/>
    <w:next w:val="MONormal"/>
    <w:qFormat/>
    <w:rsid w:val="004C4DE8"/>
    <w:pPr>
      <w:numPr>
        <w:ilvl w:val="3"/>
        <w:numId w:val="2"/>
      </w:numPr>
      <w:spacing w:before="240" w:after="120"/>
      <w:outlineLvl w:val="3"/>
    </w:pPr>
    <w:rPr>
      <w:b/>
    </w:rPr>
  </w:style>
  <w:style w:type="paragraph" w:customStyle="1" w:styleId="MONumberedHeading5">
    <w:name w:val="M:O Numbered Heading 5"/>
    <w:basedOn w:val="MONormal"/>
    <w:next w:val="MONormal"/>
    <w:qFormat/>
    <w:rsid w:val="004C4DE8"/>
    <w:pPr>
      <w:numPr>
        <w:ilvl w:val="4"/>
        <w:numId w:val="2"/>
      </w:numPr>
      <w:spacing w:before="240" w:after="120"/>
      <w:outlineLvl w:val="4"/>
    </w:pPr>
    <w:rPr>
      <w:b/>
    </w:rPr>
  </w:style>
  <w:style w:type="paragraph" w:customStyle="1" w:styleId="MONumberedHeading6">
    <w:name w:val="M:O Numbered Heading 6"/>
    <w:basedOn w:val="MONormal"/>
    <w:next w:val="MONormal"/>
    <w:qFormat/>
    <w:rsid w:val="004C4DE8"/>
    <w:pPr>
      <w:numPr>
        <w:ilvl w:val="5"/>
        <w:numId w:val="2"/>
      </w:numPr>
      <w:spacing w:before="240" w:after="120"/>
      <w:outlineLvl w:val="5"/>
    </w:pPr>
    <w:rPr>
      <w:b/>
    </w:rPr>
  </w:style>
  <w:style w:type="paragraph" w:customStyle="1" w:styleId="OutotecNumberedHeading7">
    <w:name w:val="Outotec Numbered Heading 7"/>
    <w:basedOn w:val="MONormal"/>
    <w:next w:val="MONormal"/>
    <w:rsid w:val="000813FD"/>
    <w:pPr>
      <w:numPr>
        <w:ilvl w:val="6"/>
        <w:numId w:val="2"/>
      </w:numPr>
      <w:outlineLvl w:val="6"/>
    </w:pPr>
    <w:rPr>
      <w:b/>
    </w:rPr>
  </w:style>
  <w:style w:type="paragraph" w:customStyle="1" w:styleId="OutotecNumberedHeading8">
    <w:name w:val="Outotec Numbered Heading 8"/>
    <w:basedOn w:val="MONormal"/>
    <w:next w:val="MONormal"/>
    <w:rsid w:val="000813FD"/>
    <w:pPr>
      <w:numPr>
        <w:ilvl w:val="7"/>
        <w:numId w:val="2"/>
      </w:numPr>
      <w:outlineLvl w:val="7"/>
    </w:pPr>
    <w:rPr>
      <w:b/>
    </w:rPr>
  </w:style>
  <w:style w:type="paragraph" w:customStyle="1" w:styleId="OutotecNumberedHeading9">
    <w:name w:val="Outotec Numbered Heading 9"/>
    <w:basedOn w:val="MONormal"/>
    <w:next w:val="MONormal"/>
    <w:rsid w:val="000813FD"/>
    <w:pPr>
      <w:numPr>
        <w:ilvl w:val="8"/>
        <w:numId w:val="2"/>
      </w:numPr>
      <w:outlineLvl w:val="8"/>
    </w:pPr>
    <w:rPr>
      <w:b/>
    </w:rPr>
  </w:style>
  <w:style w:type="paragraph" w:customStyle="1" w:styleId="Re">
    <w:name w:val="Re:"/>
    <w:basedOn w:val="MONormal"/>
    <w:rsid w:val="000813FD"/>
    <w:pPr>
      <w:keepLines/>
      <w:ind w:left="0"/>
    </w:pPr>
  </w:style>
  <w:style w:type="character" w:styleId="Hipervnculo">
    <w:name w:val="Hyperlink"/>
    <w:uiPriority w:val="99"/>
    <w:rsid w:val="000813FD"/>
    <w:rPr>
      <w:color w:val="0000FF"/>
      <w:u w:val="single"/>
    </w:rPr>
  </w:style>
  <w:style w:type="paragraph" w:styleId="Descripcin">
    <w:name w:val="caption"/>
    <w:basedOn w:val="MONormal"/>
    <w:next w:val="MONormal"/>
    <w:rsid w:val="000813FD"/>
    <w:pPr>
      <w:spacing w:before="120" w:after="120"/>
    </w:pPr>
    <w:rPr>
      <w:b/>
      <w:bCs/>
      <w:sz w:val="20"/>
      <w:szCs w:val="20"/>
    </w:rPr>
  </w:style>
  <w:style w:type="paragraph" w:styleId="TDC2">
    <w:name w:val="toc 2"/>
    <w:basedOn w:val="Normal"/>
    <w:next w:val="Normal"/>
    <w:autoRedefine/>
    <w:uiPriority w:val="39"/>
    <w:rsid w:val="00043BB5"/>
    <w:pPr>
      <w:spacing w:line="360" w:lineRule="auto"/>
      <w:ind w:left="425"/>
    </w:pPr>
  </w:style>
  <w:style w:type="paragraph" w:styleId="TDC3">
    <w:name w:val="toc 3"/>
    <w:basedOn w:val="Normal"/>
    <w:next w:val="Normal"/>
    <w:autoRedefine/>
    <w:uiPriority w:val="39"/>
    <w:rsid w:val="00F67C85"/>
    <w:pPr>
      <w:tabs>
        <w:tab w:val="left" w:pos="1542"/>
        <w:tab w:val="right" w:leader="dot" w:pos="9629"/>
      </w:tabs>
      <w:spacing w:line="360" w:lineRule="auto"/>
      <w:ind w:left="624"/>
    </w:pPr>
  </w:style>
  <w:style w:type="paragraph" w:styleId="TDC4">
    <w:name w:val="toc 4"/>
    <w:basedOn w:val="Normal"/>
    <w:next w:val="Normal"/>
    <w:autoRedefine/>
    <w:uiPriority w:val="39"/>
    <w:rsid w:val="00043BB5"/>
    <w:pPr>
      <w:spacing w:line="360" w:lineRule="auto"/>
      <w:ind w:left="822"/>
    </w:pPr>
  </w:style>
  <w:style w:type="paragraph" w:styleId="TDC5">
    <w:name w:val="toc 5"/>
    <w:basedOn w:val="Normal"/>
    <w:next w:val="Normal"/>
    <w:autoRedefine/>
    <w:uiPriority w:val="39"/>
    <w:rsid w:val="00043BB5"/>
    <w:pPr>
      <w:spacing w:line="360" w:lineRule="auto"/>
      <w:ind w:left="1021"/>
    </w:pPr>
  </w:style>
  <w:style w:type="paragraph" w:styleId="TDC6">
    <w:name w:val="toc 6"/>
    <w:basedOn w:val="Normal"/>
    <w:next w:val="Normal"/>
    <w:autoRedefine/>
    <w:uiPriority w:val="39"/>
    <w:rsid w:val="00043BB5"/>
    <w:pPr>
      <w:spacing w:line="360" w:lineRule="auto"/>
      <w:ind w:left="1100"/>
    </w:pPr>
  </w:style>
  <w:style w:type="paragraph" w:styleId="TDC7">
    <w:name w:val="toc 7"/>
    <w:basedOn w:val="Normal"/>
    <w:next w:val="Normal"/>
    <w:autoRedefine/>
    <w:uiPriority w:val="39"/>
    <w:rsid w:val="00043BB5"/>
    <w:pPr>
      <w:ind w:left="1321"/>
    </w:pPr>
  </w:style>
  <w:style w:type="paragraph" w:styleId="TDC8">
    <w:name w:val="toc 8"/>
    <w:basedOn w:val="Normal"/>
    <w:next w:val="Normal"/>
    <w:autoRedefine/>
    <w:uiPriority w:val="39"/>
    <w:rsid w:val="00043BB5"/>
    <w:pPr>
      <w:spacing w:line="480" w:lineRule="auto"/>
      <w:ind w:left="1542"/>
    </w:pPr>
  </w:style>
  <w:style w:type="paragraph" w:styleId="TDC9">
    <w:name w:val="toc 9"/>
    <w:basedOn w:val="Normal"/>
    <w:next w:val="Normal"/>
    <w:autoRedefine/>
    <w:uiPriority w:val="39"/>
    <w:rsid w:val="00043BB5"/>
    <w:pPr>
      <w:spacing w:line="360" w:lineRule="auto"/>
      <w:ind w:left="1758"/>
    </w:pPr>
  </w:style>
  <w:style w:type="paragraph" w:customStyle="1" w:styleId="Sisllysluettelo">
    <w:name w:val="Sisällysluettelo"/>
    <w:basedOn w:val="TDC1"/>
    <w:rsid w:val="00E17534"/>
    <w:pPr>
      <w:tabs>
        <w:tab w:val="right" w:leader="dot" w:pos="10054"/>
      </w:tabs>
    </w:pPr>
  </w:style>
  <w:style w:type="table" w:styleId="Tablaconcuadrcula">
    <w:name w:val="Table Grid"/>
    <w:basedOn w:val="Tablanormal"/>
    <w:uiPriority w:val="1"/>
    <w:rsid w:val="00B374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ncabezadoCar">
    <w:name w:val="Encabezado Car"/>
    <w:aliases w:val="HeaderPort Car,encabezado Car"/>
    <w:link w:val="Encabezado"/>
    <w:rsid w:val="00892E0B"/>
    <w:rPr>
      <w:rFonts w:ascii="Arial" w:hAnsi="Arial"/>
      <w:color w:val="5B5C5E"/>
      <w:sz w:val="22"/>
      <w:szCs w:val="22"/>
      <w:lang w:val="en-US"/>
    </w:rPr>
  </w:style>
  <w:style w:type="character" w:styleId="Ttulodellibro">
    <w:name w:val="Book Title"/>
    <w:basedOn w:val="Fuentedeprrafopredeter"/>
    <w:rsid w:val="00B05634"/>
    <w:rPr>
      <w:b/>
      <w:bCs/>
      <w:smallCaps/>
      <w:spacing w:val="5"/>
    </w:rPr>
  </w:style>
  <w:style w:type="paragraph" w:customStyle="1" w:styleId="Text">
    <w:name w:val="Text"/>
    <w:basedOn w:val="Normal"/>
    <w:rsid w:val="000B57DD"/>
    <w:pPr>
      <w:spacing w:after="174"/>
    </w:pPr>
    <w:rPr>
      <w:szCs w:val="20"/>
      <w:lang w:val="de-DE" w:eastAsia="en-US"/>
    </w:rPr>
  </w:style>
  <w:style w:type="paragraph" w:customStyle="1" w:styleId="Betreff">
    <w:name w:val="Betreff"/>
    <w:basedOn w:val="Normal"/>
    <w:rsid w:val="00195973"/>
    <w:rPr>
      <w:b/>
      <w:szCs w:val="20"/>
      <w:lang w:val="de-DE" w:eastAsia="en-US"/>
    </w:rPr>
  </w:style>
  <w:style w:type="paragraph" w:customStyle="1" w:styleId="Einrck1">
    <w:name w:val="Einrück1"/>
    <w:basedOn w:val="Normal"/>
    <w:rsid w:val="00195973"/>
    <w:pPr>
      <w:spacing w:after="174"/>
      <w:ind w:left="567" w:hanging="567"/>
    </w:pPr>
    <w:rPr>
      <w:szCs w:val="20"/>
      <w:lang w:val="de-DE" w:eastAsia="en-US"/>
    </w:rPr>
  </w:style>
  <w:style w:type="paragraph" w:styleId="NormalWeb">
    <w:name w:val="Normal (Web)"/>
    <w:basedOn w:val="Normal"/>
    <w:uiPriority w:val="99"/>
    <w:rsid w:val="00195973"/>
    <w:pPr>
      <w:spacing w:before="100" w:beforeAutospacing="1" w:after="100" w:afterAutospacing="1"/>
    </w:pPr>
    <w:rPr>
      <w:rFonts w:ascii="Arial Unicode MS" w:eastAsia="Arial Unicode MS" w:hAnsi="Arial Unicode MS" w:cs="Arial Unicode MS"/>
      <w:sz w:val="24"/>
      <w:szCs w:val="24"/>
      <w:lang w:val="en-GB" w:eastAsia="en-US"/>
    </w:rPr>
  </w:style>
  <w:style w:type="paragraph" w:styleId="Prrafodelista">
    <w:name w:val="List Paragraph"/>
    <w:basedOn w:val="Normal"/>
    <w:uiPriority w:val="34"/>
    <w:qFormat/>
    <w:rsid w:val="00786D73"/>
    <w:pPr>
      <w:ind w:left="720"/>
      <w:contextualSpacing/>
    </w:pPr>
  </w:style>
  <w:style w:type="paragraph" w:customStyle="1" w:styleId="isogbody">
    <w:name w:val="isogbody"/>
    <w:basedOn w:val="Normal"/>
    <w:rsid w:val="004A36B3"/>
    <w:pPr>
      <w:spacing w:before="100" w:beforeAutospacing="1" w:after="100" w:afterAutospacing="1"/>
    </w:pPr>
    <w:rPr>
      <w:rFonts w:ascii="Times New Roman" w:hAnsi="Times New Roman"/>
      <w:sz w:val="24"/>
      <w:szCs w:val="24"/>
      <w:lang w:eastAsia="zh-CN"/>
    </w:rPr>
  </w:style>
  <w:style w:type="paragraph" w:customStyle="1" w:styleId="interpretation1">
    <w:name w:val="interpretation1"/>
    <w:basedOn w:val="Normal"/>
    <w:rsid w:val="007143CC"/>
    <w:pPr>
      <w:spacing w:after="283"/>
    </w:pPr>
    <w:rPr>
      <w:rFonts w:ascii="Times New Roman" w:hAnsi="Times New Roman"/>
      <w:color w:val="008000"/>
      <w:sz w:val="24"/>
      <w:szCs w:val="24"/>
      <w:lang w:eastAsia="zh-CN"/>
    </w:rPr>
  </w:style>
  <w:style w:type="character" w:customStyle="1" w:styleId="apple-style-span">
    <w:name w:val="apple-style-span"/>
    <w:basedOn w:val="Fuentedeprrafopredeter"/>
    <w:rsid w:val="00DF4911"/>
  </w:style>
  <w:style w:type="paragraph" w:styleId="Fecha">
    <w:name w:val="Date"/>
    <w:basedOn w:val="Normal"/>
    <w:next w:val="Normal"/>
    <w:link w:val="FechaCar"/>
    <w:uiPriority w:val="99"/>
    <w:rsid w:val="003B5C26"/>
  </w:style>
  <w:style w:type="character" w:customStyle="1" w:styleId="FechaCar">
    <w:name w:val="Fecha Car"/>
    <w:basedOn w:val="Fuentedeprrafopredeter"/>
    <w:link w:val="Fecha"/>
    <w:uiPriority w:val="99"/>
    <w:rsid w:val="003B5C26"/>
    <w:rPr>
      <w:rFonts w:ascii="Arial" w:hAnsi="Arial"/>
      <w:sz w:val="22"/>
      <w:szCs w:val="22"/>
      <w:lang w:val="en-US"/>
    </w:rPr>
  </w:style>
  <w:style w:type="paragraph" w:styleId="TtuloTDC">
    <w:name w:val="TOC Heading"/>
    <w:basedOn w:val="Ttulo1"/>
    <w:next w:val="Normal"/>
    <w:uiPriority w:val="39"/>
    <w:unhideWhenUsed/>
    <w:qFormat/>
    <w:rsid w:val="007D05D9"/>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character" w:styleId="Refdecomentario">
    <w:name w:val="annotation reference"/>
    <w:basedOn w:val="Fuentedeprrafopredeter"/>
    <w:uiPriority w:val="99"/>
    <w:rsid w:val="00091842"/>
    <w:rPr>
      <w:sz w:val="16"/>
      <w:szCs w:val="16"/>
    </w:rPr>
  </w:style>
  <w:style w:type="paragraph" w:styleId="Textocomentario">
    <w:name w:val="annotation text"/>
    <w:basedOn w:val="Normal"/>
    <w:link w:val="TextocomentarioCar"/>
    <w:uiPriority w:val="99"/>
    <w:rsid w:val="00091842"/>
    <w:rPr>
      <w:sz w:val="20"/>
      <w:szCs w:val="20"/>
    </w:rPr>
  </w:style>
  <w:style w:type="character" w:customStyle="1" w:styleId="TextocomentarioCar">
    <w:name w:val="Texto comentario Car"/>
    <w:basedOn w:val="Fuentedeprrafopredeter"/>
    <w:link w:val="Textocomentario"/>
    <w:uiPriority w:val="99"/>
    <w:rsid w:val="00091842"/>
    <w:rPr>
      <w:rFonts w:ascii="Arial" w:hAnsi="Arial"/>
      <w:lang w:val="en-US"/>
    </w:rPr>
  </w:style>
  <w:style w:type="paragraph" w:styleId="Asuntodelcomentario">
    <w:name w:val="annotation subject"/>
    <w:basedOn w:val="Textocomentario"/>
    <w:next w:val="Textocomentario"/>
    <w:link w:val="AsuntodelcomentarioCar"/>
    <w:uiPriority w:val="99"/>
    <w:rsid w:val="00091842"/>
    <w:rPr>
      <w:b/>
      <w:bCs/>
    </w:rPr>
  </w:style>
  <w:style w:type="character" w:customStyle="1" w:styleId="AsuntodelcomentarioCar">
    <w:name w:val="Asunto del comentario Car"/>
    <w:basedOn w:val="TextocomentarioCar"/>
    <w:link w:val="Asuntodelcomentario"/>
    <w:uiPriority w:val="99"/>
    <w:rsid w:val="00091842"/>
    <w:rPr>
      <w:rFonts w:ascii="Arial" w:hAnsi="Arial"/>
      <w:b/>
      <w:bCs/>
      <w:lang w:val="en-US"/>
    </w:rPr>
  </w:style>
  <w:style w:type="character" w:customStyle="1" w:styleId="PiedepginaCar">
    <w:name w:val="Pie de página Car"/>
    <w:basedOn w:val="Fuentedeprrafopredeter"/>
    <w:link w:val="Piedepgina"/>
    <w:uiPriority w:val="99"/>
    <w:rsid w:val="004C3709"/>
    <w:rPr>
      <w:rFonts w:ascii="Arial" w:hAnsi="Arial"/>
      <w:sz w:val="22"/>
      <w:szCs w:val="22"/>
      <w:lang w:val="en-US"/>
    </w:rPr>
  </w:style>
  <w:style w:type="paragraph" w:styleId="Revisin">
    <w:name w:val="Revision"/>
    <w:hidden/>
    <w:rsid w:val="00F808DC"/>
    <w:rPr>
      <w:rFonts w:ascii="Arial" w:hAnsi="Arial"/>
      <w:sz w:val="22"/>
      <w:szCs w:val="22"/>
      <w:lang w:val="en-US"/>
    </w:rPr>
  </w:style>
  <w:style w:type="paragraph" w:styleId="Textonotaalfinal">
    <w:name w:val="endnote text"/>
    <w:basedOn w:val="Normal"/>
    <w:link w:val="TextonotaalfinalCar"/>
    <w:semiHidden/>
    <w:unhideWhenUsed/>
    <w:rsid w:val="008A3730"/>
    <w:rPr>
      <w:sz w:val="20"/>
      <w:szCs w:val="20"/>
    </w:rPr>
  </w:style>
  <w:style w:type="character" w:customStyle="1" w:styleId="TextonotaalfinalCar">
    <w:name w:val="Texto nota al final Car"/>
    <w:basedOn w:val="Fuentedeprrafopredeter"/>
    <w:link w:val="Textonotaalfinal"/>
    <w:semiHidden/>
    <w:rsid w:val="008A3730"/>
    <w:rPr>
      <w:rFonts w:ascii="Arial" w:hAnsi="Arial"/>
      <w:lang w:val="en-US"/>
    </w:rPr>
  </w:style>
  <w:style w:type="character" w:styleId="Refdenotaalfinal">
    <w:name w:val="endnote reference"/>
    <w:basedOn w:val="Fuentedeprrafopredeter"/>
    <w:semiHidden/>
    <w:unhideWhenUsed/>
    <w:rsid w:val="008A3730"/>
    <w:rPr>
      <w:vertAlign w:val="superscript"/>
    </w:rPr>
  </w:style>
  <w:style w:type="character" w:styleId="Mencinsinresolver">
    <w:name w:val="Unresolved Mention"/>
    <w:basedOn w:val="Fuentedeprrafopredeter"/>
    <w:uiPriority w:val="99"/>
    <w:semiHidden/>
    <w:unhideWhenUsed/>
    <w:rsid w:val="0062207C"/>
    <w:rPr>
      <w:color w:val="605E5C"/>
      <w:shd w:val="clear" w:color="auto" w:fill="E1DFDD"/>
    </w:rPr>
  </w:style>
  <w:style w:type="paragraph" w:styleId="Subttulo">
    <w:name w:val="Subtitle"/>
    <w:basedOn w:val="Normal"/>
    <w:next w:val="Normal"/>
    <w:link w:val="SubttuloCar"/>
    <w:uiPriority w:val="11"/>
    <w:qFormat/>
    <w:rsid w:val="005C5A4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5C5A49"/>
    <w:rPr>
      <w:rFonts w:asciiTheme="minorHAnsi" w:eastAsiaTheme="minorEastAsia" w:hAnsiTheme="minorHAnsi" w:cstheme="minorBidi"/>
      <w:color w:val="5A5A5A" w:themeColor="text1" w:themeTint="A5"/>
      <w:spacing w:val="15"/>
      <w:sz w:val="22"/>
      <w:szCs w:val="22"/>
      <w:lang w:val="en-US"/>
    </w:rPr>
  </w:style>
  <w:style w:type="paragraph" w:styleId="Ttulo">
    <w:name w:val="Title"/>
    <w:basedOn w:val="Normal"/>
    <w:next w:val="Normal"/>
    <w:link w:val="TtuloCar"/>
    <w:uiPriority w:val="10"/>
    <w:qFormat/>
    <w:rsid w:val="005C5A49"/>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A49"/>
    <w:rPr>
      <w:rFonts w:asciiTheme="majorHAnsi" w:eastAsiaTheme="majorEastAsia" w:hAnsiTheme="majorHAnsi" w:cstheme="majorBidi"/>
      <w:spacing w:val="-10"/>
      <w:kern w:val="28"/>
      <w:sz w:val="56"/>
      <w:szCs w:val="56"/>
      <w:lang w:val="en-US"/>
    </w:rPr>
  </w:style>
  <w:style w:type="paragraph" w:styleId="Sinespaciado">
    <w:name w:val="No Spacing"/>
    <w:link w:val="SinespaciadoCar"/>
    <w:uiPriority w:val="2"/>
    <w:qFormat/>
    <w:rsid w:val="002372EC"/>
    <w:pPr>
      <w:spacing w:before="120" w:after="60"/>
      <w:ind w:left="788" w:hanging="431"/>
    </w:pPr>
    <w:rPr>
      <w:rFonts w:ascii="Calibri" w:eastAsia="Calibri" w:hAnsi="Calibri"/>
      <w:sz w:val="22"/>
      <w:szCs w:val="22"/>
      <w:lang w:val="es-CL" w:eastAsia="en-US"/>
    </w:rPr>
  </w:style>
  <w:style w:type="character" w:customStyle="1" w:styleId="Ttulo1Car">
    <w:name w:val="Título 1 Car"/>
    <w:basedOn w:val="Fuentedeprrafopredeter"/>
    <w:link w:val="Ttulo1"/>
    <w:uiPriority w:val="9"/>
    <w:rsid w:val="002372EC"/>
    <w:rPr>
      <w:rFonts w:ascii="Arial" w:hAnsi="Arial" w:cs="Arial"/>
      <w:b/>
      <w:bCs/>
      <w:kern w:val="32"/>
      <w:sz w:val="32"/>
      <w:szCs w:val="32"/>
      <w:lang w:val="en-US"/>
    </w:rPr>
  </w:style>
  <w:style w:type="character" w:customStyle="1" w:styleId="Ttulo2Car">
    <w:name w:val="Título 2 Car"/>
    <w:basedOn w:val="Fuentedeprrafopredeter"/>
    <w:link w:val="Ttulo2"/>
    <w:uiPriority w:val="9"/>
    <w:rsid w:val="002372EC"/>
    <w:rPr>
      <w:rFonts w:ascii="Arial" w:hAnsi="Arial" w:cs="Arial"/>
      <w:b/>
      <w:bCs/>
      <w:i/>
      <w:iCs/>
      <w:sz w:val="28"/>
      <w:szCs w:val="28"/>
      <w:lang w:val="en-US"/>
    </w:rPr>
  </w:style>
  <w:style w:type="character" w:customStyle="1" w:styleId="Ttulo3Car">
    <w:name w:val="Título 3 Car"/>
    <w:basedOn w:val="Fuentedeprrafopredeter"/>
    <w:link w:val="Ttulo3"/>
    <w:uiPriority w:val="9"/>
    <w:rsid w:val="002372EC"/>
    <w:rPr>
      <w:rFonts w:ascii="Arial" w:hAnsi="Arial" w:cs="Arial"/>
      <w:b/>
      <w:bCs/>
      <w:sz w:val="26"/>
      <w:szCs w:val="26"/>
      <w:lang w:val="en-US"/>
    </w:rPr>
  </w:style>
  <w:style w:type="character" w:customStyle="1" w:styleId="SinespaciadoCar">
    <w:name w:val="Sin espaciado Car"/>
    <w:basedOn w:val="Fuentedeprrafopredeter"/>
    <w:link w:val="Sinespaciado"/>
    <w:uiPriority w:val="2"/>
    <w:rsid w:val="002372EC"/>
    <w:rPr>
      <w:rFonts w:ascii="Calibri" w:eastAsia="Calibri" w:hAnsi="Calibri"/>
      <w:sz w:val="22"/>
      <w:szCs w:val="22"/>
      <w:lang w:val="es-CL" w:eastAsia="en-US"/>
    </w:rPr>
  </w:style>
  <w:style w:type="character" w:customStyle="1" w:styleId="TextodegloboCar">
    <w:name w:val="Texto de globo Car"/>
    <w:basedOn w:val="Fuentedeprrafopredeter"/>
    <w:link w:val="Textodeglobo"/>
    <w:uiPriority w:val="99"/>
    <w:semiHidden/>
    <w:rsid w:val="002372EC"/>
    <w:rPr>
      <w:rFonts w:ascii="Tahoma" w:hAnsi="Tahoma" w:cs="Tahoma"/>
      <w:sz w:val="16"/>
      <w:szCs w:val="16"/>
      <w:lang w:val="en-US"/>
    </w:rPr>
  </w:style>
  <w:style w:type="character" w:styleId="Textodelmarcadordeposicin">
    <w:name w:val="Placeholder Text"/>
    <w:basedOn w:val="Fuentedeprrafopredeter"/>
    <w:uiPriority w:val="99"/>
    <w:rsid w:val="002372EC"/>
    <w:rPr>
      <w:color w:val="auto"/>
    </w:rPr>
  </w:style>
  <w:style w:type="table" w:customStyle="1" w:styleId="MetsoTable">
    <w:name w:val="Metso Table"/>
    <w:basedOn w:val="Tablanormal"/>
    <w:uiPriority w:val="99"/>
    <w:qFormat/>
    <w:rsid w:val="002372EC"/>
    <w:pPr>
      <w:spacing w:before="120" w:after="60"/>
      <w:ind w:left="788" w:hanging="431"/>
    </w:pPr>
    <w:rPr>
      <w:rFonts w:ascii="Calibri" w:eastAsia="Calibri" w:hAnsi="Calibri"/>
      <w:lang w:val="en-US" w:eastAsia="en-US"/>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CellMar>
        <w:top w:w="284" w:type="dxa"/>
        <w:bottom w:w="57" w:type="dxa"/>
      </w:tblCellMar>
    </w:tblPr>
    <w:tblStylePr w:type="firstRow">
      <w:pPr>
        <w:wordWrap/>
        <w:spacing w:line="240" w:lineRule="auto"/>
      </w:pPr>
      <w:rPr>
        <w:rFonts w:ascii="Calibri" w:hAnsi="Calibri"/>
        <w:b/>
        <w:caps/>
        <w:smallCaps w:val="0"/>
        <w:color w:val="FFFFFF"/>
        <w:sz w:val="24"/>
      </w:rPr>
      <w:tblPr/>
      <w:tcPr>
        <w:shd w:val="clear" w:color="auto" w:fill="005E57"/>
      </w:tcPr>
    </w:tblStylePr>
    <w:tblStylePr w:type="lastRow">
      <w:rPr>
        <w:rFonts w:ascii="Calibri" w:hAnsi="Calibr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character" w:customStyle="1" w:styleId="Ttulo4Car">
    <w:name w:val="Título 4 Car"/>
    <w:basedOn w:val="Fuentedeprrafopredeter"/>
    <w:link w:val="Ttulo4"/>
    <w:uiPriority w:val="9"/>
    <w:rsid w:val="002372EC"/>
    <w:rPr>
      <w:b/>
      <w:bCs/>
      <w:sz w:val="28"/>
      <w:szCs w:val="28"/>
      <w:lang w:val="en-US"/>
    </w:rPr>
  </w:style>
  <w:style w:type="character" w:customStyle="1" w:styleId="Ttulo5Car">
    <w:name w:val="Título 5 Car"/>
    <w:basedOn w:val="Fuentedeprrafopredeter"/>
    <w:link w:val="Ttulo5"/>
    <w:uiPriority w:val="9"/>
    <w:rsid w:val="002372EC"/>
    <w:rPr>
      <w:rFonts w:ascii="Arial" w:hAnsi="Arial"/>
      <w:b/>
      <w:bCs/>
      <w:i/>
      <w:iCs/>
      <w:sz w:val="26"/>
      <w:szCs w:val="26"/>
      <w:lang w:val="en-US"/>
    </w:rPr>
  </w:style>
  <w:style w:type="character" w:customStyle="1" w:styleId="Ttulo6Car">
    <w:name w:val="Título 6 Car"/>
    <w:basedOn w:val="Fuentedeprrafopredeter"/>
    <w:link w:val="Ttulo6"/>
    <w:uiPriority w:val="9"/>
    <w:rsid w:val="002372EC"/>
    <w:rPr>
      <w:b/>
      <w:bCs/>
      <w:sz w:val="22"/>
      <w:szCs w:val="22"/>
      <w:lang w:val="en-US"/>
    </w:rPr>
  </w:style>
  <w:style w:type="character" w:customStyle="1" w:styleId="Ttulo7Car">
    <w:name w:val="Título 7 Car"/>
    <w:basedOn w:val="Fuentedeprrafopredeter"/>
    <w:link w:val="Ttulo7"/>
    <w:uiPriority w:val="9"/>
    <w:rsid w:val="002372EC"/>
    <w:rPr>
      <w:sz w:val="24"/>
      <w:szCs w:val="24"/>
      <w:lang w:val="en-US"/>
    </w:rPr>
  </w:style>
  <w:style w:type="character" w:customStyle="1" w:styleId="Ttulo8Car">
    <w:name w:val="Título 8 Car"/>
    <w:basedOn w:val="Fuentedeprrafopredeter"/>
    <w:link w:val="Ttulo8"/>
    <w:uiPriority w:val="9"/>
    <w:rsid w:val="002372EC"/>
    <w:rPr>
      <w:i/>
      <w:iCs/>
      <w:sz w:val="24"/>
      <w:szCs w:val="24"/>
      <w:lang w:val="en-US"/>
    </w:rPr>
  </w:style>
  <w:style w:type="character" w:customStyle="1" w:styleId="Ttulo9Car">
    <w:name w:val="Título 9 Car"/>
    <w:basedOn w:val="Fuentedeprrafopredeter"/>
    <w:link w:val="Ttulo9"/>
    <w:uiPriority w:val="9"/>
    <w:rsid w:val="002372EC"/>
    <w:rPr>
      <w:rFonts w:ascii="Arial" w:hAnsi="Arial" w:cs="Arial"/>
      <w:sz w:val="22"/>
      <w:szCs w:val="22"/>
      <w:lang w:val="en-US"/>
    </w:rPr>
  </w:style>
  <w:style w:type="paragraph" w:styleId="Listaconvietas">
    <w:name w:val="List Bullet"/>
    <w:basedOn w:val="Normal"/>
    <w:uiPriority w:val="3"/>
    <w:qFormat/>
    <w:rsid w:val="002372EC"/>
    <w:pPr>
      <w:numPr>
        <w:numId w:val="3"/>
      </w:numPr>
      <w:contextualSpacing/>
    </w:pPr>
    <w:rPr>
      <w:sz w:val="20"/>
      <w:szCs w:val="24"/>
      <w:lang w:val="es-ES" w:eastAsia="es-ES"/>
    </w:rPr>
  </w:style>
  <w:style w:type="numbering" w:customStyle="1" w:styleId="Metsobullets">
    <w:name w:val="Metso bullets"/>
    <w:uiPriority w:val="99"/>
    <w:rsid w:val="002372EC"/>
    <w:pPr>
      <w:numPr>
        <w:numId w:val="3"/>
      </w:numPr>
    </w:pPr>
  </w:style>
  <w:style w:type="paragraph" w:styleId="Listaconnmeros">
    <w:name w:val="List Number"/>
    <w:basedOn w:val="Normal"/>
    <w:uiPriority w:val="4"/>
    <w:qFormat/>
    <w:rsid w:val="002372EC"/>
    <w:pPr>
      <w:numPr>
        <w:numId w:val="5"/>
      </w:numPr>
      <w:contextualSpacing/>
    </w:pPr>
    <w:rPr>
      <w:sz w:val="20"/>
      <w:szCs w:val="24"/>
      <w:lang w:val="es-ES" w:eastAsia="es-ES"/>
    </w:rPr>
  </w:style>
  <w:style w:type="numbering" w:customStyle="1" w:styleId="MetsoNumbering">
    <w:name w:val="Metso Numbering"/>
    <w:uiPriority w:val="99"/>
    <w:rsid w:val="002372EC"/>
    <w:pPr>
      <w:numPr>
        <w:numId w:val="4"/>
      </w:numPr>
    </w:pPr>
  </w:style>
  <w:style w:type="paragraph" w:styleId="Textoindependiente">
    <w:name w:val="Body Text"/>
    <w:basedOn w:val="Normal"/>
    <w:next w:val="Textoindependiente2"/>
    <w:link w:val="TextoindependienteCar"/>
    <w:uiPriority w:val="99"/>
    <w:semiHidden/>
    <w:rsid w:val="002372EC"/>
    <w:rPr>
      <w:sz w:val="20"/>
      <w:szCs w:val="24"/>
      <w:lang w:val="es-ES" w:eastAsia="es-ES"/>
    </w:rPr>
  </w:style>
  <w:style w:type="character" w:customStyle="1" w:styleId="TextoindependienteCar">
    <w:name w:val="Texto independiente Car"/>
    <w:basedOn w:val="Fuentedeprrafopredeter"/>
    <w:link w:val="Textoindependiente"/>
    <w:uiPriority w:val="99"/>
    <w:semiHidden/>
    <w:rsid w:val="002372EC"/>
    <w:rPr>
      <w:rFonts w:ascii="Arial" w:hAnsi="Arial"/>
      <w:szCs w:val="24"/>
      <w:lang w:val="es-ES" w:eastAsia="es-ES"/>
    </w:rPr>
  </w:style>
  <w:style w:type="paragraph" w:styleId="Textoindependiente2">
    <w:name w:val="Body Text 2"/>
    <w:basedOn w:val="Normal"/>
    <w:link w:val="Textoindependiente2Car"/>
    <w:uiPriority w:val="99"/>
    <w:semiHidden/>
    <w:rsid w:val="002372EC"/>
    <w:pPr>
      <w:ind w:firstLine="170"/>
    </w:pPr>
    <w:rPr>
      <w:sz w:val="20"/>
      <w:szCs w:val="24"/>
      <w:lang w:val="es-ES" w:eastAsia="es-ES"/>
    </w:rPr>
  </w:style>
  <w:style w:type="character" w:customStyle="1" w:styleId="Textoindependiente2Car">
    <w:name w:val="Texto independiente 2 Car"/>
    <w:basedOn w:val="Fuentedeprrafopredeter"/>
    <w:link w:val="Textoindependiente2"/>
    <w:uiPriority w:val="99"/>
    <w:semiHidden/>
    <w:rsid w:val="002372EC"/>
    <w:rPr>
      <w:rFonts w:ascii="Arial" w:hAnsi="Arial"/>
      <w:szCs w:val="24"/>
      <w:lang w:val="es-ES" w:eastAsia="es-ES"/>
    </w:rPr>
  </w:style>
  <w:style w:type="paragraph" w:styleId="Encabezadodelista">
    <w:name w:val="toa heading"/>
    <w:basedOn w:val="Normal"/>
    <w:next w:val="Normal"/>
    <w:uiPriority w:val="99"/>
    <w:semiHidden/>
    <w:unhideWhenUsed/>
    <w:rsid w:val="002372EC"/>
    <w:pPr>
      <w:spacing w:before="120"/>
    </w:pPr>
    <w:rPr>
      <w:rFonts w:ascii="Cambria" w:hAnsi="Cambria"/>
      <w:b/>
      <w:bCs/>
      <w:color w:val="1F497D"/>
      <w:sz w:val="20"/>
      <w:szCs w:val="24"/>
      <w:lang w:val="es-ES" w:eastAsia="es-ES"/>
    </w:rPr>
  </w:style>
  <w:style w:type="paragraph" w:styleId="Sangra2detindependiente">
    <w:name w:val="Body Text Indent 2"/>
    <w:basedOn w:val="Normal"/>
    <w:link w:val="Sangra2detindependienteCar"/>
    <w:semiHidden/>
    <w:rsid w:val="002372EC"/>
    <w:pPr>
      <w:ind w:left="567"/>
      <w:jc w:val="both"/>
    </w:pPr>
    <w:rPr>
      <w:sz w:val="20"/>
      <w:szCs w:val="20"/>
      <w:lang w:val="es-MX" w:eastAsia="es-ES"/>
    </w:rPr>
  </w:style>
  <w:style w:type="character" w:customStyle="1" w:styleId="Sangra2detindependienteCar">
    <w:name w:val="Sangría 2 de t. independiente Car"/>
    <w:basedOn w:val="Fuentedeprrafopredeter"/>
    <w:link w:val="Sangra2detindependiente"/>
    <w:semiHidden/>
    <w:rsid w:val="002372EC"/>
    <w:rPr>
      <w:rFonts w:ascii="Arial" w:hAnsi="Arial"/>
      <w:lang w:val="es-MX" w:eastAsia="es-ES"/>
    </w:rPr>
  </w:style>
  <w:style w:type="paragraph" w:styleId="Sangra3detindependiente">
    <w:name w:val="Body Text Indent 3"/>
    <w:basedOn w:val="Normal"/>
    <w:link w:val="Sangra3detindependienteCar"/>
    <w:uiPriority w:val="99"/>
    <w:semiHidden/>
    <w:unhideWhenUsed/>
    <w:rsid w:val="002372EC"/>
    <w:pPr>
      <w:spacing w:after="120"/>
      <w:ind w:left="283"/>
    </w:pPr>
    <w:rPr>
      <w:sz w:val="16"/>
      <w:szCs w:val="16"/>
      <w:lang w:val="es-ES" w:eastAsia="es-ES"/>
    </w:rPr>
  </w:style>
  <w:style w:type="character" w:customStyle="1" w:styleId="Sangra3detindependienteCar">
    <w:name w:val="Sangría 3 de t. independiente Car"/>
    <w:basedOn w:val="Fuentedeprrafopredeter"/>
    <w:link w:val="Sangra3detindependiente"/>
    <w:uiPriority w:val="99"/>
    <w:semiHidden/>
    <w:rsid w:val="002372EC"/>
    <w:rPr>
      <w:rFonts w:ascii="Arial" w:hAnsi="Arial"/>
      <w:sz w:val="16"/>
      <w:szCs w:val="16"/>
      <w:lang w:val="es-ES" w:eastAsia="es-ES"/>
    </w:rPr>
  </w:style>
  <w:style w:type="paragraph" w:customStyle="1" w:styleId="xl36">
    <w:name w:val="xl36"/>
    <w:basedOn w:val="Normal"/>
    <w:rsid w:val="002372EC"/>
    <w:pPr>
      <w:pBdr>
        <w:left w:val="single" w:sz="8" w:space="0" w:color="auto"/>
        <w:right w:val="single" w:sz="8" w:space="0" w:color="auto"/>
      </w:pBdr>
      <w:spacing w:before="100" w:beforeAutospacing="1" w:after="100" w:afterAutospacing="1"/>
      <w:jc w:val="center"/>
    </w:pPr>
    <w:rPr>
      <w:rFonts w:ascii="Arial Unicode MS" w:eastAsia="Arial Unicode MS" w:hAnsi="Arial Unicode MS" w:cs="Arial Unicode MS"/>
      <w:sz w:val="20"/>
      <w:szCs w:val="24"/>
      <w:lang w:val="es-ES" w:eastAsia="es-ES"/>
    </w:rPr>
  </w:style>
  <w:style w:type="paragraph" w:customStyle="1" w:styleId="Style1">
    <w:name w:val="Style 1"/>
    <w:basedOn w:val="Normal"/>
    <w:rsid w:val="002372EC"/>
    <w:pPr>
      <w:widowControl w:val="0"/>
      <w:ind w:left="216"/>
    </w:pPr>
    <w:rPr>
      <w:noProof/>
      <w:color w:val="000000"/>
      <w:sz w:val="20"/>
      <w:szCs w:val="20"/>
      <w:lang w:val="es-MX" w:eastAsia="es-MX"/>
    </w:rPr>
  </w:style>
  <w:style w:type="paragraph" w:customStyle="1" w:styleId="Default">
    <w:name w:val="Default"/>
    <w:rsid w:val="002372EC"/>
    <w:pPr>
      <w:autoSpaceDE w:val="0"/>
      <w:autoSpaceDN w:val="0"/>
      <w:adjustRightInd w:val="0"/>
      <w:spacing w:before="120" w:after="60"/>
      <w:ind w:left="788" w:hanging="431"/>
    </w:pPr>
    <w:rPr>
      <w:rFonts w:ascii="DXJJWV+Transit-Normal" w:eastAsia="Calibri" w:hAnsi="DXJJWV+Transit-Normal" w:cs="DXJJWV+Transit-Normal"/>
      <w:color w:val="000000"/>
      <w:sz w:val="24"/>
      <w:szCs w:val="24"/>
      <w:lang w:val="en-US" w:eastAsia="en-US"/>
    </w:rPr>
  </w:style>
  <w:style w:type="paragraph" w:customStyle="1" w:styleId="Pa0">
    <w:name w:val="Pa0"/>
    <w:basedOn w:val="Default"/>
    <w:next w:val="Default"/>
    <w:uiPriority w:val="99"/>
    <w:rsid w:val="002372EC"/>
    <w:pPr>
      <w:spacing w:line="241" w:lineRule="atLeast"/>
    </w:pPr>
    <w:rPr>
      <w:rFonts w:cs="Times New Roman"/>
      <w:color w:val="auto"/>
    </w:rPr>
  </w:style>
  <w:style w:type="character" w:customStyle="1" w:styleId="A0">
    <w:name w:val="A0"/>
    <w:uiPriority w:val="99"/>
    <w:rsid w:val="002372EC"/>
    <w:rPr>
      <w:rFonts w:cs="DXJJWV+Transit-Normal"/>
      <w:color w:val="000000"/>
      <w:sz w:val="14"/>
      <w:szCs w:val="14"/>
    </w:rPr>
  </w:style>
  <w:style w:type="paragraph" w:styleId="Sangradetextonormal">
    <w:name w:val="Body Text Indent"/>
    <w:basedOn w:val="Normal"/>
    <w:link w:val="SangradetextonormalCar"/>
    <w:uiPriority w:val="99"/>
    <w:semiHidden/>
    <w:unhideWhenUsed/>
    <w:rsid w:val="002372EC"/>
    <w:pPr>
      <w:spacing w:after="120"/>
      <w:ind w:left="283"/>
    </w:pPr>
    <w:rPr>
      <w:sz w:val="20"/>
      <w:szCs w:val="24"/>
      <w:lang w:val="es-ES" w:eastAsia="es-ES"/>
    </w:rPr>
  </w:style>
  <w:style w:type="character" w:customStyle="1" w:styleId="SangradetextonormalCar">
    <w:name w:val="Sangría de texto normal Car"/>
    <w:basedOn w:val="Fuentedeprrafopredeter"/>
    <w:link w:val="Sangradetextonormal"/>
    <w:uiPriority w:val="99"/>
    <w:semiHidden/>
    <w:rsid w:val="002372EC"/>
    <w:rPr>
      <w:rFonts w:ascii="Arial" w:hAnsi="Arial"/>
      <w:szCs w:val="24"/>
      <w:lang w:val="es-ES" w:eastAsia="es-ES"/>
    </w:rPr>
  </w:style>
  <w:style w:type="table" w:customStyle="1" w:styleId="Tablaconcuadrcula1">
    <w:name w:val="Tabla con cuadrícula1"/>
    <w:basedOn w:val="Tablanormal"/>
    <w:next w:val="Tablaconcuadrcula"/>
    <w:uiPriority w:val="1"/>
    <w:rsid w:val="002372EC"/>
    <w:rPr>
      <w:rFonts w:ascii="Calibri" w:eastAsia="Calibri" w:hAnsi="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232083"/>
    <w:rPr>
      <w:b/>
      <w:bCs/>
    </w:rPr>
  </w:style>
  <w:style w:type="table" w:styleId="Tablaconcuadrculaclara">
    <w:name w:val="Grid Table Light"/>
    <w:basedOn w:val="Tablanormal"/>
    <w:uiPriority w:val="40"/>
    <w:rsid w:val="00430E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6concolores">
    <w:name w:val="List Table 6 Colorful"/>
    <w:basedOn w:val="Tablanormal"/>
    <w:uiPriority w:val="51"/>
    <w:rsid w:val="00CE5F7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2">
    <w:name w:val="Grid Table 2"/>
    <w:basedOn w:val="Tablanormal"/>
    <w:uiPriority w:val="47"/>
    <w:rsid w:val="0093110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
    <w:name w:val="Grid Table 6 Colorful"/>
    <w:basedOn w:val="Tablanormal"/>
    <w:uiPriority w:val="51"/>
    <w:rsid w:val="0096404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B542D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5162">
      <w:bodyDiv w:val="1"/>
      <w:marLeft w:val="0"/>
      <w:marRight w:val="0"/>
      <w:marTop w:val="0"/>
      <w:marBottom w:val="0"/>
      <w:divBdr>
        <w:top w:val="none" w:sz="0" w:space="0" w:color="auto"/>
        <w:left w:val="none" w:sz="0" w:space="0" w:color="auto"/>
        <w:bottom w:val="none" w:sz="0" w:space="0" w:color="auto"/>
        <w:right w:val="none" w:sz="0" w:space="0" w:color="auto"/>
      </w:divBdr>
      <w:divsChild>
        <w:div w:id="1739159690">
          <w:marLeft w:val="0"/>
          <w:marRight w:val="0"/>
          <w:marTop w:val="64"/>
          <w:marBottom w:val="0"/>
          <w:divBdr>
            <w:top w:val="none" w:sz="0" w:space="0" w:color="auto"/>
            <w:left w:val="none" w:sz="0" w:space="0" w:color="auto"/>
            <w:bottom w:val="none" w:sz="0" w:space="0" w:color="auto"/>
            <w:right w:val="none" w:sz="0" w:space="0" w:color="auto"/>
          </w:divBdr>
          <w:divsChild>
            <w:div w:id="1885483755">
              <w:marLeft w:val="0"/>
              <w:marRight w:val="0"/>
              <w:marTop w:val="0"/>
              <w:marBottom w:val="0"/>
              <w:divBdr>
                <w:top w:val="single" w:sz="18" w:space="0" w:color="FFFFFF"/>
                <w:left w:val="single" w:sz="18" w:space="3" w:color="FFFFFF"/>
                <w:bottom w:val="single" w:sz="18" w:space="0" w:color="FFFFFF"/>
                <w:right w:val="single" w:sz="18" w:space="3" w:color="FFFFFF"/>
              </w:divBdr>
              <w:divsChild>
                <w:div w:id="1894807133">
                  <w:marLeft w:val="0"/>
                  <w:marRight w:val="0"/>
                  <w:marTop w:val="129"/>
                  <w:marBottom w:val="0"/>
                  <w:divBdr>
                    <w:top w:val="none" w:sz="0" w:space="0" w:color="auto"/>
                    <w:left w:val="none" w:sz="0" w:space="0" w:color="auto"/>
                    <w:bottom w:val="none" w:sz="0" w:space="0" w:color="auto"/>
                    <w:right w:val="none" w:sz="0" w:space="0" w:color="auto"/>
                  </w:divBdr>
                  <w:divsChild>
                    <w:div w:id="1549874162">
                      <w:marLeft w:val="321"/>
                      <w:marRight w:val="103"/>
                      <w:marTop w:val="0"/>
                      <w:marBottom w:val="0"/>
                      <w:divBdr>
                        <w:top w:val="none" w:sz="0" w:space="0" w:color="auto"/>
                        <w:left w:val="none" w:sz="0" w:space="0" w:color="auto"/>
                        <w:bottom w:val="none" w:sz="0" w:space="0" w:color="auto"/>
                        <w:right w:val="none" w:sz="0" w:space="0" w:color="auto"/>
                      </w:divBdr>
                      <w:divsChild>
                        <w:div w:id="1900825558">
                          <w:marLeft w:val="0"/>
                          <w:marRight w:val="0"/>
                          <w:marTop w:val="0"/>
                          <w:marBottom w:val="0"/>
                          <w:divBdr>
                            <w:top w:val="none" w:sz="0" w:space="0" w:color="auto"/>
                            <w:left w:val="none" w:sz="0" w:space="0" w:color="auto"/>
                            <w:bottom w:val="none" w:sz="0" w:space="0" w:color="auto"/>
                            <w:right w:val="none" w:sz="0" w:space="0" w:color="auto"/>
                          </w:divBdr>
                          <w:divsChild>
                            <w:div w:id="94903381">
                              <w:marLeft w:val="0"/>
                              <w:marRight w:val="0"/>
                              <w:marTop w:val="64"/>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204699">
      <w:bodyDiv w:val="1"/>
      <w:marLeft w:val="0"/>
      <w:marRight w:val="0"/>
      <w:marTop w:val="0"/>
      <w:marBottom w:val="0"/>
      <w:divBdr>
        <w:top w:val="none" w:sz="0" w:space="0" w:color="auto"/>
        <w:left w:val="none" w:sz="0" w:space="0" w:color="auto"/>
        <w:bottom w:val="none" w:sz="0" w:space="0" w:color="auto"/>
        <w:right w:val="none" w:sz="0" w:space="0" w:color="auto"/>
      </w:divBdr>
    </w:div>
    <w:div w:id="646982633">
      <w:bodyDiv w:val="1"/>
      <w:marLeft w:val="129"/>
      <w:marRight w:val="129"/>
      <w:marTop w:val="64"/>
      <w:marBottom w:val="129"/>
      <w:divBdr>
        <w:top w:val="none" w:sz="0" w:space="0" w:color="auto"/>
        <w:left w:val="none" w:sz="0" w:space="0" w:color="auto"/>
        <w:bottom w:val="none" w:sz="0" w:space="0" w:color="auto"/>
        <w:right w:val="none" w:sz="0" w:space="0" w:color="auto"/>
      </w:divBdr>
      <w:divsChild>
        <w:div w:id="1226143390">
          <w:marLeft w:val="0"/>
          <w:marRight w:val="0"/>
          <w:marTop w:val="0"/>
          <w:marBottom w:val="0"/>
          <w:divBdr>
            <w:top w:val="none" w:sz="0" w:space="0" w:color="auto"/>
            <w:left w:val="none" w:sz="0" w:space="0" w:color="auto"/>
            <w:bottom w:val="none" w:sz="0" w:space="0" w:color="auto"/>
            <w:right w:val="none" w:sz="0" w:space="0" w:color="auto"/>
          </w:divBdr>
          <w:divsChild>
            <w:div w:id="1952735090">
              <w:marLeft w:val="0"/>
              <w:marRight w:val="0"/>
              <w:marTop w:val="0"/>
              <w:marBottom w:val="0"/>
              <w:divBdr>
                <w:top w:val="none" w:sz="0" w:space="0" w:color="auto"/>
                <w:left w:val="none" w:sz="0" w:space="0" w:color="auto"/>
                <w:bottom w:val="none" w:sz="0" w:space="0" w:color="auto"/>
                <w:right w:val="none" w:sz="0" w:space="0" w:color="auto"/>
              </w:divBdr>
              <w:divsChild>
                <w:div w:id="8653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237394">
      <w:bodyDiv w:val="1"/>
      <w:marLeft w:val="0"/>
      <w:marRight w:val="0"/>
      <w:marTop w:val="0"/>
      <w:marBottom w:val="0"/>
      <w:divBdr>
        <w:top w:val="none" w:sz="0" w:space="0" w:color="auto"/>
        <w:left w:val="none" w:sz="0" w:space="0" w:color="auto"/>
        <w:bottom w:val="none" w:sz="0" w:space="0" w:color="auto"/>
        <w:right w:val="none" w:sz="0" w:space="0" w:color="auto"/>
      </w:divBdr>
    </w:div>
    <w:div w:id="886798707">
      <w:bodyDiv w:val="1"/>
      <w:marLeft w:val="0"/>
      <w:marRight w:val="0"/>
      <w:marTop w:val="0"/>
      <w:marBottom w:val="0"/>
      <w:divBdr>
        <w:top w:val="none" w:sz="0" w:space="0" w:color="auto"/>
        <w:left w:val="none" w:sz="0" w:space="0" w:color="auto"/>
        <w:bottom w:val="none" w:sz="0" w:space="0" w:color="auto"/>
        <w:right w:val="none" w:sz="0" w:space="0" w:color="auto"/>
      </w:divBdr>
    </w:div>
    <w:div w:id="1232736269">
      <w:bodyDiv w:val="1"/>
      <w:marLeft w:val="0"/>
      <w:marRight w:val="0"/>
      <w:marTop w:val="0"/>
      <w:marBottom w:val="0"/>
      <w:divBdr>
        <w:top w:val="none" w:sz="0" w:space="0" w:color="auto"/>
        <w:left w:val="none" w:sz="0" w:space="0" w:color="auto"/>
        <w:bottom w:val="none" w:sz="0" w:space="0" w:color="auto"/>
        <w:right w:val="none" w:sz="0" w:space="0" w:color="auto"/>
      </w:divBdr>
    </w:div>
    <w:div w:id="1255745686">
      <w:bodyDiv w:val="1"/>
      <w:marLeft w:val="0"/>
      <w:marRight w:val="0"/>
      <w:marTop w:val="0"/>
      <w:marBottom w:val="0"/>
      <w:divBdr>
        <w:top w:val="none" w:sz="0" w:space="0" w:color="auto"/>
        <w:left w:val="none" w:sz="0" w:space="0" w:color="auto"/>
        <w:bottom w:val="none" w:sz="0" w:space="0" w:color="auto"/>
        <w:right w:val="none" w:sz="0" w:space="0" w:color="auto"/>
      </w:divBdr>
    </w:div>
    <w:div w:id="1289430884">
      <w:bodyDiv w:val="1"/>
      <w:marLeft w:val="0"/>
      <w:marRight w:val="0"/>
      <w:marTop w:val="0"/>
      <w:marBottom w:val="514"/>
      <w:divBdr>
        <w:top w:val="none" w:sz="0" w:space="0" w:color="auto"/>
        <w:left w:val="none" w:sz="0" w:space="0" w:color="auto"/>
        <w:bottom w:val="none" w:sz="0" w:space="0" w:color="auto"/>
        <w:right w:val="none" w:sz="0" w:space="0" w:color="auto"/>
      </w:divBdr>
      <w:divsChild>
        <w:div w:id="655301799">
          <w:marLeft w:val="0"/>
          <w:marRight w:val="0"/>
          <w:marTop w:val="373"/>
          <w:marBottom w:val="0"/>
          <w:divBdr>
            <w:top w:val="none" w:sz="0" w:space="0" w:color="auto"/>
            <w:left w:val="none" w:sz="0" w:space="0" w:color="auto"/>
            <w:bottom w:val="none" w:sz="0" w:space="0" w:color="auto"/>
            <w:right w:val="none" w:sz="0" w:space="0" w:color="auto"/>
          </w:divBdr>
          <w:divsChild>
            <w:div w:id="1134253103">
              <w:marLeft w:val="0"/>
              <w:marRight w:val="0"/>
              <w:marTop w:val="0"/>
              <w:marBottom w:val="0"/>
              <w:divBdr>
                <w:top w:val="none" w:sz="0" w:space="0" w:color="auto"/>
                <w:left w:val="none" w:sz="0" w:space="0" w:color="auto"/>
                <w:bottom w:val="none" w:sz="0" w:space="0" w:color="auto"/>
                <w:right w:val="none" w:sz="0" w:space="0" w:color="auto"/>
              </w:divBdr>
              <w:divsChild>
                <w:div w:id="96634963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681665436">
      <w:bodyDiv w:val="1"/>
      <w:marLeft w:val="0"/>
      <w:marRight w:val="0"/>
      <w:marTop w:val="0"/>
      <w:marBottom w:val="0"/>
      <w:divBdr>
        <w:top w:val="none" w:sz="0" w:space="0" w:color="auto"/>
        <w:left w:val="none" w:sz="0" w:space="0" w:color="auto"/>
        <w:bottom w:val="none" w:sz="0" w:space="0" w:color="auto"/>
        <w:right w:val="none" w:sz="0" w:space="0" w:color="auto"/>
      </w:divBdr>
      <w:divsChild>
        <w:div w:id="1496526680">
          <w:marLeft w:val="0"/>
          <w:marRight w:val="0"/>
          <w:marTop w:val="0"/>
          <w:marBottom w:val="0"/>
          <w:divBdr>
            <w:top w:val="none" w:sz="0" w:space="0" w:color="auto"/>
            <w:left w:val="none" w:sz="0" w:space="0" w:color="auto"/>
            <w:bottom w:val="none" w:sz="0" w:space="0" w:color="auto"/>
            <w:right w:val="none" w:sz="0" w:space="0" w:color="auto"/>
          </w:divBdr>
          <w:divsChild>
            <w:div w:id="1246257972">
              <w:marLeft w:val="0"/>
              <w:marRight w:val="0"/>
              <w:marTop w:val="0"/>
              <w:marBottom w:val="0"/>
              <w:divBdr>
                <w:top w:val="none" w:sz="0" w:space="0" w:color="auto"/>
                <w:left w:val="none" w:sz="0" w:space="0" w:color="auto"/>
                <w:bottom w:val="none" w:sz="0" w:space="0" w:color="auto"/>
                <w:right w:val="none" w:sz="0" w:space="0" w:color="auto"/>
              </w:divBdr>
              <w:divsChild>
                <w:div w:id="48812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55969">
      <w:bodyDiv w:val="1"/>
      <w:marLeft w:val="0"/>
      <w:marRight w:val="0"/>
      <w:marTop w:val="0"/>
      <w:marBottom w:val="0"/>
      <w:divBdr>
        <w:top w:val="none" w:sz="0" w:space="0" w:color="auto"/>
        <w:left w:val="none" w:sz="0" w:space="0" w:color="auto"/>
        <w:bottom w:val="none" w:sz="0" w:space="0" w:color="auto"/>
        <w:right w:val="none" w:sz="0" w:space="0" w:color="auto"/>
      </w:divBdr>
      <w:divsChild>
        <w:div w:id="519003543">
          <w:marLeft w:val="446"/>
          <w:marRight w:val="0"/>
          <w:marTop w:val="77"/>
          <w:marBottom w:val="0"/>
          <w:divBdr>
            <w:top w:val="none" w:sz="0" w:space="0" w:color="auto"/>
            <w:left w:val="none" w:sz="0" w:space="0" w:color="auto"/>
            <w:bottom w:val="none" w:sz="0" w:space="0" w:color="auto"/>
            <w:right w:val="none" w:sz="0" w:space="0" w:color="auto"/>
          </w:divBdr>
        </w:div>
        <w:div w:id="1975599141">
          <w:marLeft w:val="446"/>
          <w:marRight w:val="0"/>
          <w:marTop w:val="77"/>
          <w:marBottom w:val="0"/>
          <w:divBdr>
            <w:top w:val="none" w:sz="0" w:space="0" w:color="auto"/>
            <w:left w:val="none" w:sz="0" w:space="0" w:color="auto"/>
            <w:bottom w:val="none" w:sz="0" w:space="0" w:color="auto"/>
            <w:right w:val="none" w:sz="0" w:space="0" w:color="auto"/>
          </w:divBdr>
        </w:div>
      </w:divsChild>
    </w:div>
    <w:div w:id="1735002389">
      <w:bodyDiv w:val="1"/>
      <w:marLeft w:val="0"/>
      <w:marRight w:val="0"/>
      <w:marTop w:val="0"/>
      <w:marBottom w:val="0"/>
      <w:divBdr>
        <w:top w:val="none" w:sz="0" w:space="0" w:color="auto"/>
        <w:left w:val="none" w:sz="0" w:space="0" w:color="auto"/>
        <w:bottom w:val="none" w:sz="0" w:space="0" w:color="auto"/>
        <w:right w:val="none" w:sz="0" w:space="0" w:color="auto"/>
      </w:divBdr>
    </w:div>
    <w:div w:id="213643727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t\Desktop\inten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424C0F9-0347-4126-86CA-8458141D5751}"/>
      </w:docPartPr>
      <w:docPartBody>
        <w:p w:rsidR="00F13F97" w:rsidRDefault="007A4D00">
          <w:r w:rsidRPr="00511F40">
            <w:rPr>
              <w:rStyle w:val="Textodelmarcadordeposicin"/>
            </w:rPr>
            <w:t>Haga clic o pulse aquí para escribir texto.</w:t>
          </w:r>
        </w:p>
      </w:docPartBody>
    </w:docPart>
    <w:docPart>
      <w:docPartPr>
        <w:name w:val="237CB20A6B8C41D69E0AB1A8E28A04B8"/>
        <w:category>
          <w:name w:val="General"/>
          <w:gallery w:val="placeholder"/>
        </w:category>
        <w:types>
          <w:type w:val="bbPlcHdr"/>
        </w:types>
        <w:behaviors>
          <w:behavior w:val="content"/>
        </w:behaviors>
        <w:guid w:val="{DDDEDFA5-B023-4EAD-ADC6-F904698E0485}"/>
      </w:docPartPr>
      <w:docPartBody>
        <w:p w:rsidR="00F13F97" w:rsidRDefault="007A4D00" w:rsidP="007A4D00">
          <w:pPr>
            <w:pStyle w:val="237CB20A6B8C41D69E0AB1A8E28A04B8"/>
          </w:pPr>
          <w:r w:rsidRPr="00511F40">
            <w:rPr>
              <w:rStyle w:val="Textodelmarcadordeposicin"/>
            </w:rPr>
            <w:t>Haga clic o pulse aquí para escribir texto.</w:t>
          </w:r>
        </w:p>
      </w:docPartBody>
    </w:docPart>
    <w:docPart>
      <w:docPartPr>
        <w:name w:val="B098B34881894B92BBB4E1B6CC64BE00"/>
        <w:category>
          <w:name w:val="General"/>
          <w:gallery w:val="placeholder"/>
        </w:category>
        <w:types>
          <w:type w:val="bbPlcHdr"/>
        </w:types>
        <w:behaviors>
          <w:behavior w:val="content"/>
        </w:behaviors>
        <w:guid w:val="{CDADB4C5-F3BD-4289-825A-4F928FB18811}"/>
      </w:docPartPr>
      <w:docPartBody>
        <w:p w:rsidR="00F13F97" w:rsidRDefault="007A4D00" w:rsidP="007A4D00">
          <w:pPr>
            <w:pStyle w:val="B098B34881894B92BBB4E1B6CC64BE00"/>
          </w:pPr>
          <w:r w:rsidRPr="00511F40">
            <w:rPr>
              <w:rStyle w:val="Textodelmarcadordeposicin"/>
            </w:rPr>
            <w:t>Haga clic o pulse aquí para escribir texto.</w:t>
          </w:r>
        </w:p>
      </w:docPartBody>
    </w:docPart>
    <w:docPart>
      <w:docPartPr>
        <w:name w:val="F87870F96B2A4FCFBFDF53C8E4D691B4"/>
        <w:category>
          <w:name w:val="General"/>
          <w:gallery w:val="placeholder"/>
        </w:category>
        <w:types>
          <w:type w:val="bbPlcHdr"/>
        </w:types>
        <w:behaviors>
          <w:behavior w:val="content"/>
        </w:behaviors>
        <w:guid w:val="{94BEA5FB-9777-4AB8-9C5A-D7749357073C}"/>
      </w:docPartPr>
      <w:docPartBody>
        <w:p w:rsidR="00F13F97" w:rsidRDefault="007A4D00" w:rsidP="007A4D00">
          <w:pPr>
            <w:pStyle w:val="F87870F96B2A4FCFBFDF53C8E4D691B4"/>
          </w:pPr>
          <w:r w:rsidRPr="00511F40">
            <w:rPr>
              <w:rStyle w:val="Textodelmarcadordeposicin"/>
            </w:rPr>
            <w:t>Haga clic o pulse aquí para escribir texto.</w:t>
          </w:r>
        </w:p>
      </w:docPartBody>
    </w:docPart>
    <w:docPart>
      <w:docPartPr>
        <w:name w:val="4385CDA6C494492FB6C8EE788D3BF71C"/>
        <w:category>
          <w:name w:val="General"/>
          <w:gallery w:val="placeholder"/>
        </w:category>
        <w:types>
          <w:type w:val="bbPlcHdr"/>
        </w:types>
        <w:behaviors>
          <w:behavior w:val="content"/>
        </w:behaviors>
        <w:guid w:val="{40A2DC9D-49F7-4193-99D1-024FE500756F}"/>
      </w:docPartPr>
      <w:docPartBody>
        <w:p w:rsidR="00F13F97" w:rsidRDefault="007A4D00" w:rsidP="007A4D00">
          <w:pPr>
            <w:pStyle w:val="4385CDA6C494492FB6C8EE788D3BF71C"/>
          </w:pPr>
          <w:r w:rsidRPr="00511F40">
            <w:rPr>
              <w:rStyle w:val="Textodelmarcadordeposicin"/>
            </w:rPr>
            <w:t>Haga clic o pulse aquí para escribir texto.</w:t>
          </w:r>
        </w:p>
      </w:docPartBody>
    </w:docPart>
    <w:docPart>
      <w:docPartPr>
        <w:name w:val="EBE95AFD766941959D84090BF48D3EB7"/>
        <w:category>
          <w:name w:val="General"/>
          <w:gallery w:val="placeholder"/>
        </w:category>
        <w:types>
          <w:type w:val="bbPlcHdr"/>
        </w:types>
        <w:behaviors>
          <w:behavior w:val="content"/>
        </w:behaviors>
        <w:guid w:val="{6C5CB031-3752-464E-A791-FB12F16A5996}"/>
      </w:docPartPr>
      <w:docPartBody>
        <w:p w:rsidR="00F13F97" w:rsidRDefault="007A4D00" w:rsidP="007A4D00">
          <w:pPr>
            <w:pStyle w:val="EBE95AFD766941959D84090BF48D3EB7"/>
          </w:pPr>
          <w:r w:rsidRPr="00511F40">
            <w:rPr>
              <w:rStyle w:val="Textodelmarcadordeposicin"/>
            </w:rPr>
            <w:t>Haga clic o pulse aquí para escribir texto.</w:t>
          </w:r>
        </w:p>
      </w:docPartBody>
    </w:docPart>
    <w:docPart>
      <w:docPartPr>
        <w:name w:val="665C55F738FC447F8788ED8F42DBFA9C"/>
        <w:category>
          <w:name w:val="General"/>
          <w:gallery w:val="placeholder"/>
        </w:category>
        <w:types>
          <w:type w:val="bbPlcHdr"/>
        </w:types>
        <w:behaviors>
          <w:behavior w:val="content"/>
        </w:behaviors>
        <w:guid w:val="{DE19743D-8E74-4466-BA80-EC519A7216F7}"/>
      </w:docPartPr>
      <w:docPartBody>
        <w:p w:rsidR="00F13F97" w:rsidRDefault="007A4D00" w:rsidP="007A4D00">
          <w:pPr>
            <w:pStyle w:val="665C55F738FC447F8788ED8F42DBFA9C"/>
          </w:pPr>
          <w:r w:rsidRPr="00511F40">
            <w:rPr>
              <w:rStyle w:val="Textodelmarcadordeposicin"/>
            </w:rPr>
            <w:t>Haga clic o pulse aquí para escribir texto.</w:t>
          </w:r>
        </w:p>
      </w:docPartBody>
    </w:docPart>
    <w:docPart>
      <w:docPartPr>
        <w:name w:val="CD3471A6652A419EBE3D7EA198A4CCA2"/>
        <w:category>
          <w:name w:val="General"/>
          <w:gallery w:val="placeholder"/>
        </w:category>
        <w:types>
          <w:type w:val="bbPlcHdr"/>
        </w:types>
        <w:behaviors>
          <w:behavior w:val="content"/>
        </w:behaviors>
        <w:guid w:val="{2405B64F-0BE8-44DD-93CE-AC490A8F6E14}"/>
      </w:docPartPr>
      <w:docPartBody>
        <w:p w:rsidR="00F13F97" w:rsidRDefault="007A4D00" w:rsidP="007A4D00">
          <w:pPr>
            <w:pStyle w:val="CD3471A6652A419EBE3D7EA198A4CCA2"/>
          </w:pPr>
          <w:r w:rsidRPr="00511F4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XJJWV+Transit-Normal">
    <w:altName w:val="Transit"/>
    <w:panose1 w:val="00000000000000000000"/>
    <w:charset w:val="00"/>
    <w:family w:val="swiss"/>
    <w:notTrueType/>
    <w:pitch w:val="default"/>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00"/>
    <w:rsid w:val="00022B66"/>
    <w:rsid w:val="000D3BE6"/>
    <w:rsid w:val="00310089"/>
    <w:rsid w:val="003C00DC"/>
    <w:rsid w:val="003E773F"/>
    <w:rsid w:val="00475031"/>
    <w:rsid w:val="00532D69"/>
    <w:rsid w:val="006A49C4"/>
    <w:rsid w:val="007A4D00"/>
    <w:rsid w:val="00924637"/>
    <w:rsid w:val="009A053F"/>
    <w:rsid w:val="00BF7FF4"/>
    <w:rsid w:val="00C806A2"/>
    <w:rsid w:val="00CC2E67"/>
    <w:rsid w:val="00D84CF7"/>
    <w:rsid w:val="00F13F97"/>
    <w:rsid w:val="00FD7E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rsid w:val="003E773F"/>
    <w:rPr>
      <w:color w:val="auto"/>
    </w:rPr>
  </w:style>
  <w:style w:type="paragraph" w:customStyle="1" w:styleId="237CB20A6B8C41D69E0AB1A8E28A04B8">
    <w:name w:val="237CB20A6B8C41D69E0AB1A8E28A04B8"/>
    <w:rsid w:val="007A4D00"/>
  </w:style>
  <w:style w:type="paragraph" w:customStyle="1" w:styleId="B098B34881894B92BBB4E1B6CC64BE00">
    <w:name w:val="B098B34881894B92BBB4E1B6CC64BE00"/>
    <w:rsid w:val="007A4D00"/>
  </w:style>
  <w:style w:type="paragraph" w:customStyle="1" w:styleId="F87870F96B2A4FCFBFDF53C8E4D691B4">
    <w:name w:val="F87870F96B2A4FCFBFDF53C8E4D691B4"/>
    <w:rsid w:val="007A4D00"/>
  </w:style>
  <w:style w:type="paragraph" w:customStyle="1" w:styleId="4385CDA6C494492FB6C8EE788D3BF71C">
    <w:name w:val="4385CDA6C494492FB6C8EE788D3BF71C"/>
    <w:rsid w:val="007A4D00"/>
  </w:style>
  <w:style w:type="paragraph" w:customStyle="1" w:styleId="EBE95AFD766941959D84090BF48D3EB7">
    <w:name w:val="EBE95AFD766941959D84090BF48D3EB7"/>
    <w:rsid w:val="007A4D00"/>
  </w:style>
  <w:style w:type="paragraph" w:customStyle="1" w:styleId="665C55F738FC447F8788ED8F42DBFA9C">
    <w:name w:val="665C55F738FC447F8788ED8F42DBFA9C"/>
    <w:rsid w:val="007A4D00"/>
  </w:style>
  <w:style w:type="paragraph" w:customStyle="1" w:styleId="CD3471A6652A419EBE3D7EA198A4CCA2">
    <w:name w:val="CD3471A6652A419EBE3D7EA198A4CCA2"/>
    <w:rsid w:val="007A4D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0ef41e-9d3e-413c-84cc-f42fd06aa7a4">
      <Terms xmlns="http://schemas.microsoft.com/office/infopath/2007/PartnerControls"/>
    </lcf76f155ced4ddcb4097134ff3c332f>
    <TaxCatchAll xmlns="486544c1-4bd9-4f70-b721-d228b7b020a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E728F8865AD584F866257BB8E350530" ma:contentTypeVersion="11" ma:contentTypeDescription="Create a new document." ma:contentTypeScope="" ma:versionID="10a52727f27229a6bc94597c5d445323">
  <xsd:schema xmlns:xsd="http://www.w3.org/2001/XMLSchema" xmlns:xs="http://www.w3.org/2001/XMLSchema" xmlns:p="http://schemas.microsoft.com/office/2006/metadata/properties" xmlns:ns2="3f0ef41e-9d3e-413c-84cc-f42fd06aa7a4" xmlns:ns3="486544c1-4bd9-4f70-b721-d228b7b020ae" targetNamespace="http://schemas.microsoft.com/office/2006/metadata/properties" ma:root="true" ma:fieldsID="be9f96d126cfb929c68f92e826905823" ns2:_="" ns3:_="">
    <xsd:import namespace="3f0ef41e-9d3e-413c-84cc-f42fd06aa7a4"/>
    <xsd:import namespace="486544c1-4bd9-4f70-b721-d228b7b020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0ef41e-9d3e-413c-84cc-f42fd06aa7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8e99b4b-6352-45ea-895a-9a6582aee6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6544c1-4bd9-4f70-b721-d228b7b020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a9cea4-7d3e-48fa-9395-3ecc78903a25}" ma:internalName="TaxCatchAll" ma:showField="CatchAllData" ma:web="486544c1-4bd9-4f70-b721-d228b7b020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A115A-019D-4819-BA65-E0FE57A1C745}">
  <ds:schemaRefs>
    <ds:schemaRef ds:uri="http://schemas.openxmlformats.org/officeDocument/2006/bibliography"/>
  </ds:schemaRefs>
</ds:datastoreItem>
</file>

<file path=customXml/itemProps2.xml><?xml version="1.0" encoding="utf-8"?>
<ds:datastoreItem xmlns:ds="http://schemas.openxmlformats.org/officeDocument/2006/customXml" ds:itemID="{6665BC69-43DE-4277-9EE0-DCC430CA2BAF}">
  <ds:schemaRefs>
    <ds:schemaRef ds:uri="http://schemas.microsoft.com/office/2006/metadata/properties"/>
    <ds:schemaRef ds:uri="http://schemas.microsoft.com/office/infopath/2007/PartnerControls"/>
    <ds:schemaRef ds:uri="3f0ef41e-9d3e-413c-84cc-f42fd06aa7a4"/>
    <ds:schemaRef ds:uri="486544c1-4bd9-4f70-b721-d228b7b020ae"/>
  </ds:schemaRefs>
</ds:datastoreItem>
</file>

<file path=customXml/itemProps3.xml><?xml version="1.0" encoding="utf-8"?>
<ds:datastoreItem xmlns:ds="http://schemas.openxmlformats.org/officeDocument/2006/customXml" ds:itemID="{91CF7DEC-BD3E-4659-A246-7127851724D3}">
  <ds:schemaRefs>
    <ds:schemaRef ds:uri="http://schemas.microsoft.com/sharepoint/v3/contenttype/forms"/>
  </ds:schemaRefs>
</ds:datastoreItem>
</file>

<file path=customXml/itemProps4.xml><?xml version="1.0" encoding="utf-8"?>
<ds:datastoreItem xmlns:ds="http://schemas.openxmlformats.org/officeDocument/2006/customXml" ds:itemID="{1A191EB0-638E-41FF-8BE4-4E9324223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0ef41e-9d3e-413c-84cc-f42fd06aa7a4"/>
    <ds:schemaRef ds:uri="486544c1-4bd9-4f70-b721-d228b7b020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intento</Template>
  <TotalTime>215</TotalTime>
  <Pages>3</Pages>
  <Words>55</Words>
  <Characters>303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M:O Controlled document template</vt:lpstr>
    </vt:vector>
  </TitlesOfParts>
  <Company>Outotec Oyj</Company>
  <LinksUpToDate>false</LinksUpToDate>
  <CharactersWithSpaces>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 Controlled document template</dc:title>
  <dc:subject/>
  <dc:creator>Jonathan Oyarce Valdebenito</dc:creator>
  <cp:keywords>Controlled dcoument; Template</cp:keywords>
  <dc:description/>
  <cp:lastModifiedBy>Jonathan Alejandro Oyarce Valdebenito</cp:lastModifiedBy>
  <cp:revision>17</cp:revision>
  <cp:lastPrinted>2021-08-27T15:46:00Z</cp:lastPrinted>
  <dcterms:created xsi:type="dcterms:W3CDTF">2025-11-15T17:37:00Z</dcterms:created>
  <dcterms:modified xsi:type="dcterms:W3CDTF">2025-11-21T02:02:00Z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0x010100BE728F8865AD584F866257BB8E350530</vt:lpwstr>
  </property>
</Properties>
</file>